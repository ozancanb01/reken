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52145653"/>
        <w:docPartObj>
          <w:docPartGallery w:val="Cover Pages"/>
          <w:docPartUnique/>
        </w:docPartObj>
      </w:sdtPr>
      <w:sdtEndPr>
        <w:rPr>
          <w:rFonts w:eastAsiaTheme="minorEastAsia"/>
          <w:color w:val="595959" w:themeColor="text1" w:themeTint="A6"/>
          <w:sz w:val="28"/>
          <w:szCs w:val="28"/>
          <w:lang w:val="en-US"/>
        </w:rPr>
      </w:sdtEndPr>
      <w:sdtContent>
        <w:p w14:paraId="335C62E7" w14:textId="77777777" w:rsidR="007A68DD" w:rsidRDefault="007A68DD"/>
        <w:p w14:paraId="7A4B065D" w14:textId="77777777" w:rsidR="007A68DD" w:rsidRDefault="00222411">
          <w:pPr>
            <w:rPr>
              <w:rFonts w:eastAsiaTheme="minorEastAsia"/>
              <w:color w:val="595959" w:themeColor="text1" w:themeTint="A6"/>
              <w:sz w:val="28"/>
              <w:szCs w:val="28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2365ADF" wp14:editId="4A48D6CD">
                    <wp:simplePos x="0" y="0"/>
                    <wp:positionH relativeFrom="page">
                      <wp:posOffset>473075</wp:posOffset>
                    </wp:positionH>
                    <wp:positionV relativeFrom="page">
                      <wp:posOffset>8073390</wp:posOffset>
                    </wp:positionV>
                    <wp:extent cx="5753100" cy="484632"/>
                    <wp:effectExtent l="0" t="0" r="0" b="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nl-NL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F73F394" w14:textId="77777777" w:rsidR="00FC1022" w:rsidRPr="00F54C8A" w:rsidRDefault="00FC1022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nl-NL"/>
                                      </w:rPr>
                                    </w:pPr>
                                    <w:r w:rsidRPr="00F54C8A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nl-NL"/>
                                      </w:rPr>
                                      <w:t xml:space="preserve">Project </w:t>
                                    </w:r>
                                    <w:r w:rsidR="00622C75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nl-NL"/>
                                      </w:rPr>
                                      <w:t>Javascript Quiz</w:t>
                                    </w:r>
                                  </w:p>
                                </w:sdtContent>
                              </w:sdt>
                              <w:p w14:paraId="6227AFB0" w14:textId="182E9C3C" w:rsidR="00FC1022" w:rsidRPr="00622C75" w:rsidRDefault="00017730" w:rsidP="00222411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proofErr w:type="spellStart"/>
                                <w:r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Naam:Ozan</w:t>
                                </w:r>
                                <w:proofErr w:type="spellEnd"/>
                              </w:p>
                              <w:p w14:paraId="278BDB2A" w14:textId="77777777" w:rsidR="00FC1022" w:rsidRPr="00222411" w:rsidRDefault="00FC1022" w:rsidP="00222411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Co</w:t>
                                </w:r>
                                <w:r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hort:</w:t>
                                </w:r>
                                <w:r w:rsidR="00622C75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 2020</w:t>
                                </w:r>
                              </w:p>
                              <w:p w14:paraId="3B63A723" w14:textId="77777777" w:rsidR="00FC1022" w:rsidRPr="00222411" w:rsidRDefault="00FC1022" w:rsidP="00222411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Klant: </w:t>
                                </w:r>
                              </w:p>
                              <w:p w14:paraId="790FAB20" w14:textId="77777777" w:rsidR="00FC1022" w:rsidRPr="00222411" w:rsidRDefault="00FC1022" w:rsidP="00222411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Versie: </w:t>
                                </w:r>
                                <w:r w:rsidR="00622C75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1.0</w:t>
                                </w:r>
                              </w:p>
                              <w:p w14:paraId="6924DA6A" w14:textId="77777777" w:rsidR="00FC1022" w:rsidRPr="002132BE" w:rsidRDefault="00FC1022" w:rsidP="00222411">
                                <w:pPr>
                                  <w:pStyle w:val="Geenafstand"/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132BE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Datum: </w:t>
                                </w:r>
                                <w:r w:rsidR="00622C75">
                                  <w:rPr>
                                    <w:rStyle w:val="Subtielebenadrukking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8-7-2020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365A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37.25pt;margin-top:635.7pt;width:453pt;height:38.15pt;z-index:251661312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R4pgQIAAGE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nl-NL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F73F394" w14:textId="77777777" w:rsidR="00FC1022" w:rsidRPr="00F54C8A" w:rsidRDefault="00FC1022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F54C8A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nl-NL"/>
                                </w:rPr>
                                <w:t xml:space="preserve">Project </w:t>
                              </w:r>
                              <w:r w:rsidR="00622C75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nl-NL"/>
                                </w:rPr>
                                <w:t>Javascript Quiz</w:t>
                              </w:r>
                            </w:p>
                          </w:sdtContent>
                        </w:sdt>
                        <w:p w14:paraId="6227AFB0" w14:textId="182E9C3C" w:rsidR="00FC1022" w:rsidRPr="00622C75" w:rsidRDefault="00017730" w:rsidP="00222411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proofErr w:type="spellStart"/>
                          <w:r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Naam:Ozan</w:t>
                          </w:r>
                          <w:proofErr w:type="spellEnd"/>
                        </w:p>
                        <w:p w14:paraId="278BDB2A" w14:textId="77777777" w:rsidR="00FC1022" w:rsidRPr="00222411" w:rsidRDefault="00FC1022" w:rsidP="00222411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Co</w:t>
                          </w:r>
                          <w:r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hort:</w:t>
                          </w:r>
                          <w:r w:rsidR="00622C75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 2020</w:t>
                          </w:r>
                        </w:p>
                        <w:p w14:paraId="3B63A723" w14:textId="77777777" w:rsidR="00FC1022" w:rsidRPr="00222411" w:rsidRDefault="00FC1022" w:rsidP="00222411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Klant: </w:t>
                          </w:r>
                        </w:p>
                        <w:p w14:paraId="790FAB20" w14:textId="77777777" w:rsidR="00FC1022" w:rsidRPr="00222411" w:rsidRDefault="00FC1022" w:rsidP="00222411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Versie: </w:t>
                          </w:r>
                          <w:r w:rsidR="00622C75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1.0</w:t>
                          </w:r>
                        </w:p>
                        <w:p w14:paraId="6924DA6A" w14:textId="77777777" w:rsidR="00FC1022" w:rsidRPr="002132BE" w:rsidRDefault="00FC1022" w:rsidP="00222411">
                          <w:pPr>
                            <w:pStyle w:val="Geenafstand"/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132BE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Datum: </w:t>
                          </w:r>
                          <w:r w:rsidR="00622C75">
                            <w:rPr>
                              <w:rStyle w:val="Subtielebenadrukking"/>
                              <w:i w:val="0"/>
                              <w:iCs w:val="0"/>
                              <w:color w:val="auto"/>
                              <w:lang w:val="nl-NL"/>
                            </w:rPr>
                            <w:t>8-7-2020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654A2F" wp14:editId="33DBE14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71EDB46" w14:textId="77777777" w:rsidR="00FC1022" w:rsidRDefault="00FC1022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 w:rsidRPr="00FC1022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Technisch Ontwerp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7654A2F" id="Group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Y6wagUAAKo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71EDB46" w14:textId="77777777" w:rsidR="00FC1022" w:rsidRDefault="00FC1022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FC1022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Technisch Ontwerp</w:t>
                            </w:r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55EA329" wp14:editId="6AA6161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DB13F7" w14:textId="77777777" w:rsidR="00FC1022" w:rsidRDefault="00150AC8">
                                <w:pPr>
                                  <w:pStyle w:val="Geenafstand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1022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ROC Mondriaan</w:t>
                                    </w:r>
                                  </w:sdtContent>
                                </w:sdt>
                                <w:r w:rsidR="00FC1022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FC102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1022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Den Haag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55EA329" id="Text Box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5tChA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" filled="f" stroked="f" strokeweight=".5pt">
                    <v:textbox style="mso-fit-shape-to-text:t" inset="1in,0,86.4pt,0">
                      <w:txbxContent>
                        <w:p w14:paraId="4ADB13F7" w14:textId="77777777" w:rsidR="00FC1022" w:rsidRDefault="00150AC8">
                          <w:pPr>
                            <w:pStyle w:val="Geenafstand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1022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ROC Mondriaan</w:t>
                              </w:r>
                            </w:sdtContent>
                          </w:sdt>
                          <w:r w:rsidR="00FC1022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FC102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C1022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Den Haag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AB358C" wp14:editId="4331FBA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49DD520" w14:textId="77777777" w:rsidR="00FC1022" w:rsidRDefault="00FC1022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0AB358C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49DD520" w14:textId="77777777" w:rsidR="00FC1022" w:rsidRDefault="00FC1022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7A68DD">
            <w:rPr>
              <w:rFonts w:eastAsiaTheme="minorEastAsia"/>
              <w:color w:val="595959" w:themeColor="text1" w:themeTint="A6"/>
              <w:sz w:val="28"/>
              <w:szCs w:val="28"/>
              <w:lang w:val="en-US"/>
            </w:rPr>
            <w:br w:type="page"/>
          </w:r>
        </w:p>
      </w:sdtContent>
    </w:sdt>
    <w:bookmarkStart w:id="0" w:name="_Toc5317206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237253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024CF" w14:textId="77777777" w:rsidR="00F54C8A" w:rsidRDefault="00F54C8A" w:rsidP="00DC3041">
          <w:pPr>
            <w:pStyle w:val="Kop1"/>
            <w:numPr>
              <w:ilvl w:val="0"/>
              <w:numId w:val="0"/>
            </w:numPr>
            <w:ind w:left="432" w:hanging="432"/>
          </w:pPr>
          <w:r>
            <w:t>I</w:t>
          </w:r>
          <w:bookmarkStart w:id="1" w:name="_GoBack"/>
          <w:bookmarkEnd w:id="1"/>
          <w:r>
            <w:t>nhoud</w:t>
          </w:r>
          <w:bookmarkEnd w:id="0"/>
        </w:p>
        <w:p w14:paraId="3D109664" w14:textId="2479E1E9" w:rsidR="00BC0F6D" w:rsidRDefault="00F54C8A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72063" w:history="1">
            <w:r w:rsidR="00BC0F6D" w:rsidRPr="008E6341">
              <w:rPr>
                <w:rStyle w:val="Hyperlink"/>
                <w:noProof/>
              </w:rPr>
              <w:t>Inhoud</w:t>
            </w:r>
            <w:r w:rsidR="00BC0F6D">
              <w:rPr>
                <w:noProof/>
                <w:webHidden/>
              </w:rPr>
              <w:tab/>
            </w:r>
            <w:r w:rsidR="00BC0F6D">
              <w:rPr>
                <w:noProof/>
                <w:webHidden/>
              </w:rPr>
              <w:fldChar w:fldCharType="begin"/>
            </w:r>
            <w:r w:rsidR="00BC0F6D">
              <w:rPr>
                <w:noProof/>
                <w:webHidden/>
              </w:rPr>
              <w:instrText xml:space="preserve"> PAGEREF _Toc53172063 \h </w:instrText>
            </w:r>
            <w:r w:rsidR="00BC0F6D">
              <w:rPr>
                <w:noProof/>
                <w:webHidden/>
              </w:rPr>
            </w:r>
            <w:r w:rsidR="00BC0F6D">
              <w:rPr>
                <w:noProof/>
                <w:webHidden/>
              </w:rPr>
              <w:fldChar w:fldCharType="separate"/>
            </w:r>
            <w:r w:rsidR="00BC0F6D">
              <w:rPr>
                <w:noProof/>
                <w:webHidden/>
              </w:rPr>
              <w:t>1</w:t>
            </w:r>
            <w:r w:rsidR="00BC0F6D">
              <w:rPr>
                <w:noProof/>
                <w:webHidden/>
              </w:rPr>
              <w:fldChar w:fldCharType="end"/>
            </w:r>
          </w:hyperlink>
        </w:p>
        <w:p w14:paraId="40665D75" w14:textId="240D925C" w:rsidR="00BC0F6D" w:rsidRDefault="00BC0F6D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72064" w:history="1">
            <w:r w:rsidRPr="008E6341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8E6341">
              <w:rPr>
                <w:rStyle w:val="Hyperlink"/>
                <w:noProof/>
              </w:rPr>
              <w:t>Klassendiagram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C3742" w14:textId="6E5716F6" w:rsidR="00BC0F6D" w:rsidRDefault="00BC0F6D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72065" w:history="1">
            <w:r w:rsidRPr="008E6341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8E6341">
              <w:rPr>
                <w:rStyle w:val="Hyperlink"/>
                <w:noProof/>
              </w:rPr>
              <w:t>Sequentiediagram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0AC13" w14:textId="0D226E90" w:rsidR="00BC0F6D" w:rsidRDefault="00BC0F6D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72066" w:history="1">
            <w:r w:rsidRPr="008E6341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8E6341">
              <w:rPr>
                <w:rStyle w:val="Hyperlink"/>
                <w:noProof/>
              </w:rPr>
              <w:t>Applicatie 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65196" w14:textId="005A548A" w:rsidR="00BC0F6D" w:rsidRDefault="00BC0F6D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72067" w:history="1">
            <w:r w:rsidRPr="008E6341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8E6341">
              <w:rPr>
                <w:rStyle w:val="Hyperlink"/>
                <w:noProof/>
              </w:rPr>
              <w:t>Ga naar volgende vraag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4A48F" w14:textId="43A521B0" w:rsidR="00BC0F6D" w:rsidRDefault="00BC0F6D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72068" w:history="1">
            <w:r w:rsidRPr="008E6341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8E6341">
              <w:rPr>
                <w:rStyle w:val="Hyperlink"/>
                <w:noProof/>
              </w:rPr>
              <w:t>Ga naar vorige vraag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9DD36" w14:textId="2DC7349C" w:rsidR="00BC0F6D" w:rsidRDefault="00BC0F6D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53172069" w:history="1">
            <w:r w:rsidRPr="008E6341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8E6341">
              <w:rPr>
                <w:rStyle w:val="Hyperlink"/>
                <w:noProof/>
              </w:rPr>
              <w:t>Inleveren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159D1" w14:textId="36984399" w:rsidR="00F54C8A" w:rsidRDefault="00F54C8A">
          <w:r>
            <w:rPr>
              <w:b/>
              <w:bCs/>
            </w:rPr>
            <w:fldChar w:fldCharType="end"/>
          </w:r>
        </w:p>
      </w:sdtContent>
    </w:sdt>
    <w:p w14:paraId="7C78CA00" w14:textId="12B9C0F1" w:rsidR="00A257DF" w:rsidRDefault="00A257DF" w:rsidP="001E70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EA5EC2" w14:textId="77777777" w:rsidR="00A257DF" w:rsidRDefault="00DC3041" w:rsidP="00222411">
      <w:pPr>
        <w:pStyle w:val="Kop1"/>
      </w:pPr>
      <w:bookmarkStart w:id="2" w:name="_Toc53172064"/>
      <w:r>
        <w:lastRenderedPageBreak/>
        <w:t>Klassendiagram</w:t>
      </w:r>
      <w:bookmarkEnd w:id="2"/>
    </w:p>
    <w:p w14:paraId="1238DB46" w14:textId="6821431A" w:rsidR="0F415017" w:rsidRDefault="0F415017" w:rsidP="0F415017"/>
    <w:p w14:paraId="01EF2CC3" w14:textId="44CAE9A0" w:rsidR="0F415017" w:rsidRDefault="0099635D" w:rsidP="0F415017">
      <w:r>
        <w:rPr>
          <w:noProof/>
        </w:rPr>
        <w:drawing>
          <wp:inline distT="0" distB="0" distL="0" distR="0" wp14:anchorId="3771669C" wp14:editId="18B22963">
            <wp:extent cx="6219825" cy="3825426"/>
            <wp:effectExtent l="0" t="0" r="0" b="381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052" t="25225" r="6116" b="14353"/>
                    <a:stretch/>
                  </pic:blipFill>
                  <pic:spPr bwMode="auto">
                    <a:xfrm>
                      <a:off x="0" y="0"/>
                      <a:ext cx="6245192" cy="384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1FC95" w14:textId="77777777" w:rsidR="00A257DF" w:rsidRDefault="00A257D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083E49A" w14:textId="77777777" w:rsidR="00A257DF" w:rsidRDefault="00DC3041" w:rsidP="00DC3041">
      <w:pPr>
        <w:pStyle w:val="Kop1"/>
      </w:pPr>
      <w:bookmarkStart w:id="3" w:name="_Toc53172065"/>
      <w:r>
        <w:lastRenderedPageBreak/>
        <w:t>Sequentiediagram</w:t>
      </w:r>
      <w:bookmarkEnd w:id="3"/>
    </w:p>
    <w:p w14:paraId="6EE5C72D" w14:textId="77777777" w:rsidR="00A257DF" w:rsidRDefault="00A257DF" w:rsidP="00A257DF"/>
    <w:p w14:paraId="00170462" w14:textId="5513F14E" w:rsidR="00A257DF" w:rsidRDefault="00E93627" w:rsidP="00E93627">
      <w:pPr>
        <w:pStyle w:val="Kop2"/>
      </w:pPr>
      <w:bookmarkStart w:id="4" w:name="_Toc53172066"/>
      <w:r>
        <w:t>Applicatie starten</w:t>
      </w:r>
      <w:bookmarkEnd w:id="4"/>
    </w:p>
    <w:p w14:paraId="791D22C9" w14:textId="77777777" w:rsidR="00157CB0" w:rsidRPr="00157CB0" w:rsidRDefault="00157CB0" w:rsidP="00157CB0"/>
    <w:p w14:paraId="0E0FE0F9" w14:textId="4D8F912D" w:rsidR="00056AB7" w:rsidRDefault="00B039F0" w:rsidP="00056AB7">
      <w:r>
        <w:rPr>
          <w:noProof/>
        </w:rPr>
        <w:drawing>
          <wp:inline distT="0" distB="0" distL="0" distR="0" wp14:anchorId="17C153E0" wp14:editId="23B1ABED">
            <wp:extent cx="4743450" cy="2671311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489" t="20532" r="6935" b="16699"/>
                    <a:stretch/>
                  </pic:blipFill>
                  <pic:spPr bwMode="auto">
                    <a:xfrm>
                      <a:off x="0" y="0"/>
                      <a:ext cx="4753824" cy="267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5B2E5" w14:textId="0FFCDBDA" w:rsidR="00B21287" w:rsidRDefault="00B21287" w:rsidP="00B21287"/>
    <w:p w14:paraId="4743049F" w14:textId="4947525B" w:rsidR="00CC5906" w:rsidRDefault="00B21287" w:rsidP="00B039F0">
      <w:pPr>
        <w:tabs>
          <w:tab w:val="left" w:pos="1180"/>
        </w:tabs>
      </w:pPr>
      <w:r>
        <w:tab/>
      </w:r>
      <w:r w:rsidR="00CC5906">
        <w:br w:type="page"/>
      </w:r>
    </w:p>
    <w:p w14:paraId="06D4D7CB" w14:textId="60FC07E7" w:rsidR="00CC5906" w:rsidRDefault="00CC5906" w:rsidP="00CC5906">
      <w:pPr>
        <w:pStyle w:val="Kop2"/>
      </w:pPr>
      <w:bookmarkStart w:id="5" w:name="_Toc53172067"/>
      <w:r>
        <w:lastRenderedPageBreak/>
        <w:t>Ga naar volgende vraag</w:t>
      </w:r>
      <w:bookmarkEnd w:id="5"/>
    </w:p>
    <w:p w14:paraId="3FC808D4" w14:textId="77777777" w:rsidR="00157CB0" w:rsidRPr="00157CB0" w:rsidRDefault="00157CB0" w:rsidP="00157CB0"/>
    <w:p w14:paraId="735BC09B" w14:textId="7AA70672" w:rsidR="00CC5906" w:rsidRDefault="00B039F0" w:rsidP="00CC5906">
      <w:r>
        <w:rPr>
          <w:noProof/>
        </w:rPr>
        <w:drawing>
          <wp:inline distT="0" distB="0" distL="0" distR="0" wp14:anchorId="74AF3620" wp14:editId="55DFA7E8">
            <wp:extent cx="4599805" cy="2490470"/>
            <wp:effectExtent l="0" t="0" r="0" b="508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514" t="19945" r="4109" b="14353"/>
                    <a:stretch/>
                  </pic:blipFill>
                  <pic:spPr bwMode="auto">
                    <a:xfrm>
                      <a:off x="0" y="0"/>
                      <a:ext cx="4615196" cy="24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047E9" w14:textId="5614BDE0" w:rsidR="005507D3" w:rsidRDefault="00B039F0" w:rsidP="00B039F0">
      <w:pPr>
        <w:pStyle w:val="Kop2"/>
        <w:rPr>
          <w:noProof/>
        </w:rPr>
      </w:pPr>
      <w:bookmarkStart w:id="6" w:name="_Toc53172068"/>
      <w:r>
        <w:rPr>
          <w:noProof/>
        </w:rPr>
        <w:t>Ga naar vorige vraag</w:t>
      </w:r>
      <w:bookmarkEnd w:id="6"/>
    </w:p>
    <w:p w14:paraId="74C5272B" w14:textId="77777777" w:rsidR="00B039F0" w:rsidRPr="00B039F0" w:rsidRDefault="00B039F0" w:rsidP="00B039F0"/>
    <w:p w14:paraId="7DF8D668" w14:textId="1D37222D" w:rsidR="00B039F0" w:rsidRPr="00B039F0" w:rsidRDefault="00B039F0" w:rsidP="00B039F0">
      <w:r>
        <w:rPr>
          <w:noProof/>
        </w:rPr>
        <w:drawing>
          <wp:inline distT="0" distB="0" distL="0" distR="0" wp14:anchorId="6726EC0A" wp14:editId="70B2A547">
            <wp:extent cx="4781550" cy="26126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154" t="19945" r="5607" b="17873"/>
                    <a:stretch/>
                  </pic:blipFill>
                  <pic:spPr bwMode="auto">
                    <a:xfrm>
                      <a:off x="0" y="0"/>
                      <a:ext cx="4839000" cy="264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15EE5" w14:textId="7320DC3C" w:rsidR="005507D3" w:rsidRDefault="00216180" w:rsidP="00FB7EFD">
      <w:pPr>
        <w:pStyle w:val="Kop2"/>
      </w:pPr>
      <w:bookmarkStart w:id="7" w:name="_Toc53172069"/>
      <w:r>
        <w:lastRenderedPageBreak/>
        <w:t>Inleveren</w:t>
      </w:r>
      <w:bookmarkEnd w:id="7"/>
    </w:p>
    <w:p w14:paraId="7DC3E513" w14:textId="4FD44D02" w:rsidR="00FB7EFD" w:rsidRPr="00FB7EFD" w:rsidRDefault="00157CB0" w:rsidP="00FB7EFD">
      <w:r>
        <w:rPr>
          <w:noProof/>
        </w:rPr>
        <w:drawing>
          <wp:inline distT="0" distB="0" distL="0" distR="0" wp14:anchorId="1E9B3140" wp14:editId="29E8DDB2">
            <wp:extent cx="5709037" cy="2877484"/>
            <wp:effectExtent l="0" t="0" r="635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902" t="22043" r="5219" b="17682"/>
                    <a:stretch/>
                  </pic:blipFill>
                  <pic:spPr bwMode="auto">
                    <a:xfrm>
                      <a:off x="0" y="0"/>
                      <a:ext cx="5733407" cy="288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7EFD" w:rsidRPr="00FB7EFD" w:rsidSect="00A257DF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1A869A" w14:textId="77777777" w:rsidR="00150AC8" w:rsidRDefault="00150AC8" w:rsidP="00A257DF">
      <w:pPr>
        <w:spacing w:after="0" w:line="240" w:lineRule="auto"/>
      </w:pPr>
      <w:r>
        <w:separator/>
      </w:r>
    </w:p>
  </w:endnote>
  <w:endnote w:type="continuationSeparator" w:id="0">
    <w:p w14:paraId="2C8C5DB2" w14:textId="77777777" w:rsidR="00150AC8" w:rsidRDefault="00150AC8" w:rsidP="00A25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4C318" w14:textId="77777777" w:rsidR="00FC1022" w:rsidRDefault="00FC1022" w:rsidP="00222411">
    <w:pPr>
      <w:pStyle w:val="Voettekst"/>
    </w:pPr>
    <w:r>
      <w:t xml:space="preserve">Klant: </w:t>
    </w:r>
    <w:r w:rsidR="002132BE">
      <w:t>[KLANTNAAM]</w:t>
    </w:r>
    <w:r>
      <w:tab/>
      <w:t>ROC Mondriaan</w:t>
    </w:r>
    <w:r>
      <w:tab/>
    </w:r>
    <w:sdt>
      <w:sdtPr>
        <w:id w:val="-871072171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573D43B6" w14:textId="77777777" w:rsidR="00FC1022" w:rsidRDefault="00FC102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3D7A9A" w14:textId="77777777" w:rsidR="00150AC8" w:rsidRDefault="00150AC8" w:rsidP="00A257DF">
      <w:pPr>
        <w:spacing w:after="0" w:line="240" w:lineRule="auto"/>
      </w:pPr>
      <w:r>
        <w:separator/>
      </w:r>
    </w:p>
  </w:footnote>
  <w:footnote w:type="continuationSeparator" w:id="0">
    <w:p w14:paraId="10D966E4" w14:textId="77777777" w:rsidR="00150AC8" w:rsidRDefault="00150AC8" w:rsidP="00A257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6CD08" w14:textId="486602FA" w:rsidR="00FC1022" w:rsidRPr="002132BE" w:rsidRDefault="002132BE" w:rsidP="002132BE">
    <w:pPr>
      <w:pStyle w:val="Koptekst"/>
    </w:pPr>
    <w:r>
      <w:t>Technisch Ontwerp</w:t>
    </w:r>
    <w:r>
      <w:tab/>
    </w:r>
    <w:r w:rsidR="00017730">
      <w:t>Ozan Can Kumcu</w:t>
    </w:r>
    <w:r>
      <w:tab/>
      <w:t>Project [PROJECTNAAM]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E6718"/>
    <w:multiLevelType w:val="multilevel"/>
    <w:tmpl w:val="78D896E6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B4C0EEC"/>
    <w:multiLevelType w:val="hybridMultilevel"/>
    <w:tmpl w:val="8544E1A6"/>
    <w:lvl w:ilvl="0" w:tplc="0F1878EE">
      <w:start w:val="1"/>
      <w:numFmt w:val="decimal"/>
      <w:pStyle w:val="Kopvaninhoudsopgave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C1F4B2B"/>
    <w:multiLevelType w:val="hybridMultilevel"/>
    <w:tmpl w:val="F60004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C75"/>
    <w:rsid w:val="00017730"/>
    <w:rsid w:val="000502ED"/>
    <w:rsid w:val="00056AB7"/>
    <w:rsid w:val="00093E50"/>
    <w:rsid w:val="000B4D5C"/>
    <w:rsid w:val="00126F70"/>
    <w:rsid w:val="0014223B"/>
    <w:rsid w:val="00150AC8"/>
    <w:rsid w:val="00157CB0"/>
    <w:rsid w:val="00176B05"/>
    <w:rsid w:val="001E7077"/>
    <w:rsid w:val="002132BE"/>
    <w:rsid w:val="00216180"/>
    <w:rsid w:val="00222411"/>
    <w:rsid w:val="00267FD4"/>
    <w:rsid w:val="00290871"/>
    <w:rsid w:val="002D7283"/>
    <w:rsid w:val="00313209"/>
    <w:rsid w:val="003703C3"/>
    <w:rsid w:val="004C2F6C"/>
    <w:rsid w:val="004E34C0"/>
    <w:rsid w:val="005507D3"/>
    <w:rsid w:val="0056778B"/>
    <w:rsid w:val="00570667"/>
    <w:rsid w:val="005B68C9"/>
    <w:rsid w:val="005E1434"/>
    <w:rsid w:val="00622C75"/>
    <w:rsid w:val="006A3780"/>
    <w:rsid w:val="006F503C"/>
    <w:rsid w:val="007A68DD"/>
    <w:rsid w:val="007C6A09"/>
    <w:rsid w:val="00802D6C"/>
    <w:rsid w:val="00891086"/>
    <w:rsid w:val="008B4E5F"/>
    <w:rsid w:val="00915AE6"/>
    <w:rsid w:val="009427AF"/>
    <w:rsid w:val="009700F5"/>
    <w:rsid w:val="0099635D"/>
    <w:rsid w:val="009A329B"/>
    <w:rsid w:val="009C6F81"/>
    <w:rsid w:val="00A257DF"/>
    <w:rsid w:val="00A5398A"/>
    <w:rsid w:val="00AD41A2"/>
    <w:rsid w:val="00AD78C6"/>
    <w:rsid w:val="00AF08B5"/>
    <w:rsid w:val="00B039F0"/>
    <w:rsid w:val="00B21287"/>
    <w:rsid w:val="00BC0F6D"/>
    <w:rsid w:val="00C40C90"/>
    <w:rsid w:val="00C83E6F"/>
    <w:rsid w:val="00CC5906"/>
    <w:rsid w:val="00D6287A"/>
    <w:rsid w:val="00DC3041"/>
    <w:rsid w:val="00DC7E50"/>
    <w:rsid w:val="00E93627"/>
    <w:rsid w:val="00F205B8"/>
    <w:rsid w:val="00F50DD2"/>
    <w:rsid w:val="00F54C8A"/>
    <w:rsid w:val="00F575E3"/>
    <w:rsid w:val="00F70932"/>
    <w:rsid w:val="00FB7EFD"/>
    <w:rsid w:val="00FC1022"/>
    <w:rsid w:val="0F415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A1B371"/>
  <w15:chartTrackingRefBased/>
  <w15:docId w15:val="{40E6D5E0-CDF4-42E2-8070-F20E12422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2241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22411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22241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22241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2241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2241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22241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22241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22241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A257DF"/>
    <w:pPr>
      <w:spacing w:after="0" w:line="240" w:lineRule="auto"/>
    </w:pPr>
    <w:rPr>
      <w:rFonts w:eastAsiaTheme="minorEastAsia"/>
      <w:lang w:val="en-US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A257DF"/>
    <w:rPr>
      <w:rFonts w:eastAsiaTheme="minorEastAsia"/>
      <w:lang w:val="en-US"/>
    </w:rPr>
  </w:style>
  <w:style w:type="paragraph" w:styleId="Koptekst">
    <w:name w:val="header"/>
    <w:basedOn w:val="Standaard"/>
    <w:link w:val="KoptekstChar"/>
    <w:uiPriority w:val="99"/>
    <w:unhideWhenUsed/>
    <w:rsid w:val="00A25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257DF"/>
  </w:style>
  <w:style w:type="paragraph" w:styleId="Voettekst">
    <w:name w:val="footer"/>
    <w:basedOn w:val="Standaard"/>
    <w:link w:val="VoettekstChar"/>
    <w:uiPriority w:val="99"/>
    <w:unhideWhenUsed/>
    <w:rsid w:val="00A25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257DF"/>
  </w:style>
  <w:style w:type="character" w:customStyle="1" w:styleId="Kop1Char">
    <w:name w:val="Kop 1 Char"/>
    <w:basedOn w:val="Standaardalinea-lettertype"/>
    <w:link w:val="Kop1"/>
    <w:uiPriority w:val="9"/>
    <w:rsid w:val="00222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2224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F54C8A"/>
    <w:pPr>
      <w:numPr>
        <w:numId w:val="2"/>
      </w:num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F54C8A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F54C8A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F54C8A"/>
    <w:rPr>
      <w:color w:val="0563C1" w:themeColor="hyperlink"/>
      <w:u w:val="single"/>
    </w:rPr>
  </w:style>
  <w:style w:type="character" w:styleId="Subtielebenadrukking">
    <w:name w:val="Subtle Emphasis"/>
    <w:basedOn w:val="Standaardalinea-lettertype"/>
    <w:uiPriority w:val="19"/>
    <w:qFormat/>
    <w:rsid w:val="00F54C8A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F54C8A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0B4D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B4D5C"/>
    <w:rPr>
      <w:rFonts w:ascii="Segoe UI" w:hAnsi="Segoe UI" w:cs="Segoe UI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2224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2224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22241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2241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22241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2224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2224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rie\Downloads\OneDrive_1_08-07-2020\Technisch%20Ontwerp%20-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</PublishDate>
  <Abstract>De productvision van de Klant </Abstract>
  <CompanyAddress>Den Haag</CompanyAddress>
  <CompanyPhone/>
  <CompanyFax/>
  <CompanyEmail>1K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3371F6EC632843AB6E810AF4A3BC7B" ma:contentTypeVersion="9" ma:contentTypeDescription="Een nieuw document maken." ma:contentTypeScope="" ma:versionID="314935671a7ed0443cecd893ea6bce89">
  <xsd:schema xmlns:xsd="http://www.w3.org/2001/XMLSchema" xmlns:xs="http://www.w3.org/2001/XMLSchema" xmlns:p="http://schemas.microsoft.com/office/2006/metadata/properties" xmlns:ns2="fd4092eb-adfe-4033-b17d-7369aaeea5ed" targetNamespace="http://schemas.microsoft.com/office/2006/metadata/properties" ma:root="true" ma:fieldsID="ec71f5beee92242c56836d81517bb1df" ns2:_="">
    <xsd:import namespace="fd4092eb-adfe-4033-b17d-7369aaeea5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4092eb-adfe-4033-b17d-7369aaeea5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6825A4-B743-4155-A502-62F05A93436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9656981-048F-4284-8989-603A95F5CD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2A37228-2D4A-4BE5-9885-4311E0DFB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4092eb-adfe-4033-b17d-7369aaeea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066FB81-33FF-4791-AA4F-E6C40635A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Technisch Ontwerp - Template</Template>
  <TotalTime>33</TotalTime>
  <Pages>6</Pages>
  <Words>115</Words>
  <Characters>638</Characters>
  <Application>Microsoft Office Word</Application>
  <DocSecurity>0</DocSecurity>
  <Lines>5</Lines>
  <Paragraphs>1</Paragraphs>
  <ScaleCrop>false</ScaleCrop>
  <Company>ROC Mondriaan</Company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Behoefteanalyse</dc:title>
  <dc:subject>Project Javascript Quiz</dc:subject>
  <dc:creator>R. Springer, M. van Linden</dc:creator>
  <cp:keywords/>
  <dc:description/>
  <cp:lastModifiedBy>Ozan Can Kumcu</cp:lastModifiedBy>
  <cp:revision>9</cp:revision>
  <cp:lastPrinted>2019-10-02T10:33:00Z</cp:lastPrinted>
  <dcterms:created xsi:type="dcterms:W3CDTF">2020-09-12T14:22:00Z</dcterms:created>
  <dcterms:modified xsi:type="dcterms:W3CDTF">2020-10-09T19:40:00Z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0x010100043371F6EC632843AB6E810AF4A3BC7B</vt:lpwstr>
  </property>
</Properties>
</file>
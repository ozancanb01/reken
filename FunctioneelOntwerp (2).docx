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52145653"/>
        <w:docPartObj>
          <w:docPartGallery w:val="Cover Pages"/>
          <w:docPartUnique/>
        </w:docPartObj>
      </w:sdtPr>
      <w:sdtEndPr>
        <w:rPr>
          <w:rFonts w:eastAsiaTheme="minorEastAsia"/>
          <w:color w:val="595959" w:themeColor="text1" w:themeTint="A6"/>
          <w:sz w:val="28"/>
          <w:szCs w:val="28"/>
          <w:lang w:val="en-US"/>
        </w:rPr>
      </w:sdtEndPr>
      <w:sdtContent>
        <w:p w14:paraId="531BDF22" w14:textId="77777777" w:rsidR="007A68DD" w:rsidRDefault="007A68DD"/>
        <w:p w14:paraId="6F4BF902" w14:textId="77777777" w:rsidR="007A68DD" w:rsidRDefault="003A0579">
          <w:pPr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4FB5245" wp14:editId="489013B5">
                    <wp:simplePos x="0" y="0"/>
                    <wp:positionH relativeFrom="page">
                      <wp:posOffset>472440</wp:posOffset>
                    </wp:positionH>
                    <wp:positionV relativeFrom="page">
                      <wp:posOffset>8077200</wp:posOffset>
                    </wp:positionV>
                    <wp:extent cx="5753100" cy="484632"/>
                    <wp:effectExtent l="0" t="0" r="0" b="0"/>
                    <wp:wrapSquare wrapText="bothSides"/>
                    <wp:docPr id="2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nl-NL"/>
                                  </w:rPr>
                                  <w:alias w:val="Subtitle"/>
                                  <w:tag w:val=""/>
                                  <w:id w:val="208765451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B6C6C9" w14:textId="77777777" w:rsidR="00960C76" w:rsidRPr="00F54C8A" w:rsidRDefault="00960C76" w:rsidP="003A0579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nl-NL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nl-NL"/>
                                      </w:rPr>
                                      <w:t>Project Javascript Quiz</w:t>
                                    </w:r>
                                  </w:p>
                                </w:sdtContent>
                              </w:sdt>
                              <w:p w14:paraId="21BBD0C8" w14:textId="587A7FA5" w:rsidR="00960C76" w:rsidRDefault="00960C76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Naam:</w:t>
                                </w:r>
                                <w:r w:rsidR="00146B1E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 </w:t>
                                </w:r>
                                <w:r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Ozan</w:t>
                                </w:r>
                                <w:r w:rsidR="00146B1E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 Can Kumcu</w:t>
                                </w:r>
                              </w:p>
                              <w:p w14:paraId="3EA15D85" w14:textId="7D14CAFA" w:rsidR="00960C76" w:rsidRPr="00222411" w:rsidRDefault="00960C76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Co</w:t>
                                </w:r>
                                <w:r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hort: 2020</w:t>
                                </w:r>
                              </w:p>
                              <w:p w14:paraId="4F8D9D85" w14:textId="77777777" w:rsidR="00960C76" w:rsidRPr="00222411" w:rsidRDefault="00960C76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Klant: </w:t>
                                </w:r>
                              </w:p>
                              <w:p w14:paraId="06E0C7DE" w14:textId="77777777" w:rsidR="00960C76" w:rsidRPr="00222411" w:rsidRDefault="00960C76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Versie: </w:t>
                                </w:r>
                                <w:r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v1.0</w:t>
                                </w:r>
                              </w:p>
                              <w:p w14:paraId="78604D3D" w14:textId="77777777" w:rsidR="00960C76" w:rsidRPr="002132BE" w:rsidRDefault="00960C76" w:rsidP="003A0579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132BE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Datum: </w:t>
                                </w:r>
                                <w:r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8-7-2020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FB52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37.2pt;margin-top:636pt;width:453pt;height:38.15pt;z-index:251664384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nl-NL"/>
                            </w:rPr>
                            <w:alias w:val="Subtitle"/>
                            <w:tag w:val=""/>
                            <w:id w:val="208765451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0B6C6C9" w14:textId="77777777" w:rsidR="00960C76" w:rsidRPr="00F54C8A" w:rsidRDefault="00960C76" w:rsidP="003A0579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nl-NL"/>
                                </w:rPr>
                                <w:t>Project Javascript Quiz</w:t>
                              </w:r>
                            </w:p>
                          </w:sdtContent>
                        </w:sdt>
                        <w:p w14:paraId="21BBD0C8" w14:textId="587A7FA5" w:rsidR="00960C76" w:rsidRDefault="00960C76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Naam:</w:t>
                          </w:r>
                          <w:r w:rsidR="00146B1E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 </w:t>
                          </w:r>
                          <w:r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Ozan</w:t>
                          </w:r>
                          <w:r w:rsidR="00146B1E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 Can Kumcu</w:t>
                          </w:r>
                        </w:p>
                        <w:p w14:paraId="3EA15D85" w14:textId="7D14CAFA" w:rsidR="00960C76" w:rsidRPr="00222411" w:rsidRDefault="00960C76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Co</w:t>
                          </w:r>
                          <w:r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hort: 2020</w:t>
                          </w:r>
                        </w:p>
                        <w:p w14:paraId="4F8D9D85" w14:textId="77777777" w:rsidR="00960C76" w:rsidRPr="00222411" w:rsidRDefault="00960C76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Klant: </w:t>
                          </w:r>
                        </w:p>
                        <w:p w14:paraId="06E0C7DE" w14:textId="77777777" w:rsidR="00960C76" w:rsidRPr="00222411" w:rsidRDefault="00960C76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Versie: </w:t>
                          </w:r>
                          <w:r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v1.0</w:t>
                          </w:r>
                        </w:p>
                        <w:p w14:paraId="78604D3D" w14:textId="77777777" w:rsidR="00960C76" w:rsidRPr="002132BE" w:rsidRDefault="00960C76" w:rsidP="003A0579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132BE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Datum: </w:t>
                          </w:r>
                          <w:r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8-7-2020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A50DD25" wp14:editId="6B40BED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6F9B850" w14:textId="77777777" w:rsidR="00960C76" w:rsidRDefault="00960C76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F205B8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Functioneel Ontwerp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A50DD25"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6wagUAAKo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6F9B850" w14:textId="77777777" w:rsidR="00960C76" w:rsidRDefault="00960C76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F205B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Functioneel Ontwerp</w:t>
                            </w:r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DE61540" wp14:editId="6EC9F55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04F888" w14:textId="77777777" w:rsidR="00960C76" w:rsidRDefault="00283640">
                                <w:pPr>
                                  <w:pStyle w:val="Geenafstand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60C76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ROC Mondriaan</w:t>
                                    </w:r>
                                  </w:sdtContent>
                                </w:sdt>
                                <w:r w:rsidR="00960C76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60C76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60C76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Den Haag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E61540" id="Text Box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5tChA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2iwWRs7MpUe/TbmX5mvOU3NZpyy3x4YA5Dgj5i8MM9PlIZ&#10;FN8MEiUb4379TR/x4C6slLQYupL6n1vmBCXqqwarz4vZLPIjpBMEl4QiPz+dnOG4GvV621wZNKTA&#10;drE8iREd1ChKZ5pnrIZlfBAmpjmeLelqFK9CvwWwWrhYLhMII2lZuNWPlkfXsT+RbU/dM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EubQoQCAABo&#10;BQAADgAAAAAAAAAAAAAAAAAuAgAAZHJzL2Uyb0RvYy54bWxQSwECLQAUAAYACAAAACEA3h8InNcA&#10;AAAEAQAADwAAAAAAAAAAAAAAAADeBAAAZHJzL2Rvd25yZXYueG1sUEsFBgAAAAAEAAQA8wAAAOIF&#10;AAAAAA==&#10;" filled="f" stroked="f" strokeweight=".5pt">
                    <v:textbox style="mso-fit-shape-to-text:t" inset="1in,0,86.4pt,0">
                      <w:txbxContent>
                        <w:p w14:paraId="0304F888" w14:textId="77777777" w:rsidR="00960C76" w:rsidRDefault="003A3CCA">
                          <w:pPr>
                            <w:pStyle w:val="Geenafstand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60C76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ROC Mondriaan</w:t>
                              </w:r>
                            </w:sdtContent>
                          </w:sdt>
                          <w:r w:rsidR="00960C76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60C76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60C76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Den Haag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D4FFB0" wp14:editId="0A61E61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1F8A276" w14:textId="77777777" w:rsidR="00960C76" w:rsidRDefault="00960C76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4D4FFB0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1F8A276" w14:textId="77777777" w:rsidR="00960C76" w:rsidRDefault="00960C76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A68DD"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  <w:br w:type="page"/>
          </w:r>
        </w:p>
      </w:sdtContent>
    </w:sdt>
    <w:bookmarkStart w:id="0" w:name="_Toc5315113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237253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9CC3E0" w14:textId="77777777" w:rsidR="00F54C8A" w:rsidRDefault="00F54C8A" w:rsidP="001D4C53">
          <w:pPr>
            <w:pStyle w:val="Kop1"/>
            <w:numPr>
              <w:ilvl w:val="0"/>
              <w:numId w:val="0"/>
            </w:numPr>
            <w:ind w:left="432" w:hanging="432"/>
          </w:pPr>
          <w:r>
            <w:t>Inhoud</w:t>
          </w:r>
          <w:bookmarkEnd w:id="0"/>
        </w:p>
        <w:p w14:paraId="2C9C0246" w14:textId="41A3DEA5" w:rsidR="00984F6E" w:rsidRDefault="00F54C8A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51138" w:history="1">
            <w:r w:rsidR="00984F6E" w:rsidRPr="00B30612">
              <w:rPr>
                <w:rStyle w:val="Hyperlink"/>
                <w:noProof/>
              </w:rPr>
              <w:t>Inhoud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_Toc53151138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1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780FF637" w14:textId="31FA9DFA" w:rsidR="00984F6E" w:rsidRDefault="0028364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39" w:history="1">
            <w:r w:rsidR="00984F6E" w:rsidRPr="00B30612">
              <w:rPr>
                <w:rStyle w:val="Hyperlink"/>
                <w:noProof/>
              </w:rPr>
              <w:t>1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Inleiding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_Toc53151139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2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1765A46D" w14:textId="7123CD28" w:rsidR="00984F6E" w:rsidRDefault="0028364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0" w:history="1">
            <w:r w:rsidR="00984F6E" w:rsidRPr="00B30612">
              <w:rPr>
                <w:rStyle w:val="Hyperlink"/>
                <w:noProof/>
              </w:rPr>
              <w:t>2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User Story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_Toc53151140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2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3161BA99" w14:textId="07BBD0DE" w:rsidR="00984F6E" w:rsidRDefault="0028364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1" w:history="1">
            <w:r w:rsidR="00984F6E" w:rsidRPr="00B30612">
              <w:rPr>
                <w:rStyle w:val="Hyperlink"/>
                <w:noProof/>
              </w:rPr>
              <w:t>3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Wireframe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_Toc53151141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3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0D4040A0" w14:textId="164A455B" w:rsidR="00984F6E" w:rsidRDefault="0028364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2" w:history="1">
            <w:r w:rsidR="00984F6E" w:rsidRPr="00B30612">
              <w:rPr>
                <w:rStyle w:val="Hyperlink"/>
                <w:noProof/>
              </w:rPr>
              <w:t>3.1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Start van de applicatie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_Toc53151142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3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74FBE0B6" w14:textId="602F77D1" w:rsidR="00984F6E" w:rsidRDefault="00283640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3" w:history="1">
            <w:r w:rsidR="00984F6E" w:rsidRPr="00B30612">
              <w:rPr>
                <w:rStyle w:val="Hyperlink"/>
                <w:noProof/>
              </w:rPr>
              <w:t>3.1.1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Koppeling user-stories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_Toc53151143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3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7DE894DC" w14:textId="12343959" w:rsidR="00984F6E" w:rsidRDefault="0028364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4" w:history="1">
            <w:r w:rsidR="00984F6E" w:rsidRPr="00B30612">
              <w:rPr>
                <w:rStyle w:val="Hyperlink"/>
                <w:noProof/>
              </w:rPr>
              <w:t>3.2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Antwoord Geven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_Toc53151144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4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5EA3A7BE" w14:textId="0AA915E8" w:rsidR="00984F6E" w:rsidRDefault="00283640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5" w:history="1">
            <w:r w:rsidR="00984F6E" w:rsidRPr="00B30612">
              <w:rPr>
                <w:rStyle w:val="Hyperlink"/>
                <w:noProof/>
              </w:rPr>
              <w:t>3.2.1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Koppeling user-stories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_Toc53151145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4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47670C8C" w14:textId="3A994A8A" w:rsidR="00984F6E" w:rsidRDefault="0028364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6" w:history="1">
            <w:r w:rsidR="00984F6E" w:rsidRPr="00B30612">
              <w:rPr>
                <w:rStyle w:val="Hyperlink"/>
                <w:noProof/>
              </w:rPr>
              <w:t>3.3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Vorige vraag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_Toc53151146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5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57593F9C" w14:textId="10E2D025" w:rsidR="00984F6E" w:rsidRDefault="00283640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7" w:history="1">
            <w:r w:rsidR="00984F6E" w:rsidRPr="00B30612">
              <w:rPr>
                <w:rStyle w:val="Hyperlink"/>
                <w:noProof/>
              </w:rPr>
              <w:t>3.3.1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Koppeling user-stories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_Toc53151147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5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15EA1AF7" w14:textId="6AD1780B" w:rsidR="00984F6E" w:rsidRDefault="0028364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8" w:history="1">
            <w:r w:rsidR="00984F6E" w:rsidRPr="00B30612">
              <w:rPr>
                <w:rStyle w:val="Hyperlink"/>
                <w:noProof/>
              </w:rPr>
              <w:t>3.4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Volgende vraag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_Toc53151148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6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511940A8" w14:textId="24D8B8D0" w:rsidR="00984F6E" w:rsidRDefault="00283640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49" w:history="1">
            <w:r w:rsidR="00984F6E" w:rsidRPr="00B30612">
              <w:rPr>
                <w:rStyle w:val="Hyperlink"/>
                <w:noProof/>
              </w:rPr>
              <w:t>3.4.1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Koppeling user-stories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_Toc53151149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6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50D25F72" w14:textId="4DFDD136" w:rsidR="00984F6E" w:rsidRDefault="0028364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50" w:history="1">
            <w:r w:rsidR="00984F6E" w:rsidRPr="00B30612">
              <w:rPr>
                <w:rStyle w:val="Hyperlink"/>
                <w:noProof/>
              </w:rPr>
              <w:t>3.5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Inleveren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_Toc53151150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7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31A48044" w14:textId="5DC23D07" w:rsidR="00984F6E" w:rsidRDefault="00283640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51" w:history="1">
            <w:r w:rsidR="00984F6E" w:rsidRPr="00B30612">
              <w:rPr>
                <w:rStyle w:val="Hyperlink"/>
                <w:noProof/>
              </w:rPr>
              <w:t>3.5.1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Koppeling user-stories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_Toc53151151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7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0ED9811B" w14:textId="74D0DA96" w:rsidR="00984F6E" w:rsidRDefault="00283640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52" w:history="1">
            <w:r w:rsidR="00984F6E" w:rsidRPr="00B30612">
              <w:rPr>
                <w:rStyle w:val="Hyperlink"/>
                <w:noProof/>
              </w:rPr>
              <w:t>3.6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Eindscherm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_Toc53151152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8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493A9876" w14:textId="7F5CEB64" w:rsidR="00984F6E" w:rsidRDefault="00283640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53" w:history="1">
            <w:r w:rsidR="00984F6E" w:rsidRPr="00B30612">
              <w:rPr>
                <w:rStyle w:val="Hyperlink"/>
                <w:noProof/>
              </w:rPr>
              <w:t>3.6.1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Koppeling user-stories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_Toc53151153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8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67F7D4C9" w14:textId="78FED46D" w:rsidR="00984F6E" w:rsidRDefault="0028364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54" w:history="1">
            <w:r w:rsidR="00984F6E" w:rsidRPr="00B30612">
              <w:rPr>
                <w:rStyle w:val="Hyperlink"/>
                <w:noProof/>
              </w:rPr>
              <w:t>4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Sitemap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_Toc53151154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9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29AB0EC5" w14:textId="5BEE9C6D" w:rsidR="00984F6E" w:rsidRDefault="00283640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51155" w:history="1">
            <w:r w:rsidR="00984F6E" w:rsidRPr="00B30612">
              <w:rPr>
                <w:rStyle w:val="Hyperlink"/>
                <w:noProof/>
              </w:rPr>
              <w:t>5</w:t>
            </w:r>
            <w:r w:rsidR="00984F6E">
              <w:rPr>
                <w:rFonts w:eastAsiaTheme="minorEastAsia"/>
                <w:noProof/>
                <w:lang w:eastAsia="nl-NL"/>
              </w:rPr>
              <w:tab/>
            </w:r>
            <w:r w:rsidR="00984F6E" w:rsidRPr="00B30612">
              <w:rPr>
                <w:rStyle w:val="Hyperlink"/>
                <w:noProof/>
              </w:rPr>
              <w:t>Mockup</w:t>
            </w:r>
            <w:r w:rsidR="00984F6E">
              <w:rPr>
                <w:noProof/>
                <w:webHidden/>
              </w:rPr>
              <w:tab/>
            </w:r>
            <w:r w:rsidR="00984F6E">
              <w:rPr>
                <w:noProof/>
                <w:webHidden/>
              </w:rPr>
              <w:fldChar w:fldCharType="begin"/>
            </w:r>
            <w:r w:rsidR="00984F6E">
              <w:rPr>
                <w:noProof/>
                <w:webHidden/>
              </w:rPr>
              <w:instrText xml:space="preserve"> PAGEREF _Toc53151155 \h </w:instrText>
            </w:r>
            <w:r w:rsidR="00984F6E">
              <w:rPr>
                <w:noProof/>
                <w:webHidden/>
              </w:rPr>
            </w:r>
            <w:r w:rsidR="00984F6E">
              <w:rPr>
                <w:noProof/>
                <w:webHidden/>
              </w:rPr>
              <w:fldChar w:fldCharType="separate"/>
            </w:r>
            <w:r w:rsidR="00984F6E">
              <w:rPr>
                <w:noProof/>
                <w:webHidden/>
              </w:rPr>
              <w:t>10</w:t>
            </w:r>
            <w:r w:rsidR="00984F6E">
              <w:rPr>
                <w:noProof/>
                <w:webHidden/>
              </w:rPr>
              <w:fldChar w:fldCharType="end"/>
            </w:r>
          </w:hyperlink>
        </w:p>
        <w:p w14:paraId="19DB1F6A" w14:textId="226256B0" w:rsidR="00F54C8A" w:rsidRDefault="00F54C8A">
          <w:r>
            <w:rPr>
              <w:b/>
              <w:bCs/>
            </w:rPr>
            <w:fldChar w:fldCharType="end"/>
          </w:r>
        </w:p>
      </w:sdtContent>
    </w:sdt>
    <w:p w14:paraId="0650D817" w14:textId="77777777" w:rsidR="007A68DD" w:rsidRDefault="007A68D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90D804" w14:textId="0A70B452" w:rsidR="006C0102" w:rsidRDefault="006C0102" w:rsidP="002F11DC">
      <w:pPr>
        <w:pStyle w:val="Kop1"/>
      </w:pPr>
      <w:bookmarkStart w:id="1" w:name="_Toc53151139"/>
      <w:r>
        <w:lastRenderedPageBreak/>
        <w:t>Inleiding</w:t>
      </w:r>
      <w:bookmarkEnd w:id="1"/>
    </w:p>
    <w:p w14:paraId="20C25A60" w14:textId="5B11CB46" w:rsidR="00FC7D03" w:rsidRDefault="00FC7D03" w:rsidP="00FC7D03"/>
    <w:p w14:paraId="54B01153" w14:textId="44B09B48" w:rsidR="00FC7D03" w:rsidRDefault="00FC7D03" w:rsidP="00FC7D03">
      <w:r>
        <w:t>In dit document wordt kort verteld over hoe je programma kan gebruiken en hoe die er uit ziet.</w:t>
      </w:r>
    </w:p>
    <w:p w14:paraId="5CDAAD44" w14:textId="4C35E591" w:rsidR="00FC7D03" w:rsidRDefault="00FC7D03" w:rsidP="00FC7D03"/>
    <w:p w14:paraId="4AB4C524" w14:textId="13FBCB46" w:rsidR="00FC7D03" w:rsidRDefault="00FC7D03" w:rsidP="00FC7D03"/>
    <w:p w14:paraId="3DB20410" w14:textId="77777777" w:rsidR="00FC7D03" w:rsidRPr="00FC7D03" w:rsidRDefault="00FC7D03" w:rsidP="00FC7D03"/>
    <w:p w14:paraId="17FFF8B8" w14:textId="77777777" w:rsidR="000A6C16" w:rsidRDefault="00F205B8" w:rsidP="002F11DC">
      <w:pPr>
        <w:pStyle w:val="Kop1"/>
      </w:pPr>
      <w:bookmarkStart w:id="2" w:name="_Toc53151140"/>
      <w:r w:rsidRPr="00F205B8">
        <w:t>User Story</w:t>
      </w:r>
      <w:bookmarkEnd w:id="2"/>
    </w:p>
    <w:p w14:paraId="1442656C" w14:textId="6A677A11" w:rsidR="0002660E" w:rsidRDefault="00153DA3" w:rsidP="000A6C16">
      <w:r>
        <w:t>User-</w:t>
      </w:r>
      <w:proofErr w:type="spellStart"/>
      <w:r>
        <w:t>stories</w:t>
      </w:r>
      <w:proofErr w:type="spellEnd"/>
      <w:r>
        <w:t xml:space="preserve"> geven </w:t>
      </w:r>
      <w:r w:rsidR="00546CBA">
        <w:t xml:space="preserve">de </w:t>
      </w:r>
      <w:r>
        <w:t xml:space="preserve">functies </w:t>
      </w:r>
      <w:r w:rsidR="0002660E">
        <w:t xml:space="preserve">gekoppeld aan rollen </w:t>
      </w:r>
      <w:r w:rsidR="00B47353">
        <w:t xml:space="preserve">aan </w:t>
      </w:r>
      <w:r w:rsidR="00546CBA">
        <w:t xml:space="preserve">die </w:t>
      </w:r>
      <w:r>
        <w:t>mogelijk moeten zijn binnen de applicatie</w:t>
      </w:r>
      <w:r w:rsidR="00546CBA">
        <w:t xml:space="preserve">. </w:t>
      </w:r>
      <w:r w:rsidR="0093344D">
        <w:t>De verdieping van de user-story met afbeeldingen is te vinden in het volgende hoof</w:t>
      </w:r>
      <w:r w:rsidR="00FC7D03">
        <w:t>d</w:t>
      </w:r>
      <w:r w:rsidR="0093344D">
        <w:t>stuk.</w:t>
      </w:r>
    </w:p>
    <w:p w14:paraId="3198666A" w14:textId="5FC2731C" w:rsidR="00FC7D03" w:rsidRDefault="00FC7D03" w:rsidP="00EC6DAC">
      <w:pPr>
        <w:pStyle w:val="Lijstalinea"/>
        <w:numPr>
          <w:ilvl w:val="1"/>
          <w:numId w:val="5"/>
        </w:numPr>
      </w:pPr>
      <w:r>
        <w:t xml:space="preserve">Als gebruiker wil ik inloggen met naam </w:t>
      </w:r>
      <w:r w:rsidR="00146B1E">
        <w:t>en klas</w:t>
      </w:r>
      <w:r>
        <w:t>.</w:t>
      </w:r>
    </w:p>
    <w:p w14:paraId="41C6E631" w14:textId="434B2F2C" w:rsidR="00263E3E" w:rsidRDefault="00263E3E" w:rsidP="00EC6DAC">
      <w:pPr>
        <w:pStyle w:val="Lijstalinea"/>
        <w:numPr>
          <w:ilvl w:val="1"/>
          <w:numId w:val="5"/>
        </w:numPr>
      </w:pPr>
      <w:r>
        <w:t>Als gebruiker wil ik kiezen wat soort vragen komt</w:t>
      </w:r>
    </w:p>
    <w:p w14:paraId="304F03F5" w14:textId="68AE0FC1" w:rsidR="00FC7D03" w:rsidRDefault="00FC7D03" w:rsidP="00EC6DAC">
      <w:pPr>
        <w:pStyle w:val="Lijstalinea"/>
        <w:numPr>
          <w:ilvl w:val="1"/>
          <w:numId w:val="5"/>
        </w:numPr>
      </w:pPr>
      <w:r>
        <w:t xml:space="preserve">Als gebruiker wil ik kunnen antwoord geven aan vragen </w:t>
      </w:r>
    </w:p>
    <w:p w14:paraId="56005CE6" w14:textId="2B7A609E" w:rsidR="004D414A" w:rsidRDefault="00EC6DAC" w:rsidP="00EC6DAC">
      <w:pPr>
        <w:pStyle w:val="Lijstalinea"/>
        <w:numPr>
          <w:ilvl w:val="1"/>
          <w:numId w:val="5"/>
        </w:numPr>
      </w:pPr>
      <w:r>
        <w:t xml:space="preserve">Als </w:t>
      </w:r>
      <w:r w:rsidR="00FC7D03">
        <w:t xml:space="preserve">gebruiker </w:t>
      </w:r>
      <w:r w:rsidR="005B4DC6">
        <w:t xml:space="preserve">wil ik </w:t>
      </w:r>
      <w:r w:rsidR="00785381">
        <w:t xml:space="preserve">na </w:t>
      </w:r>
      <w:r w:rsidR="004D414A">
        <w:t xml:space="preserve">het invullen van een antwoord naar de volgende vraag kunnen navigeren. </w:t>
      </w:r>
    </w:p>
    <w:p w14:paraId="11805876" w14:textId="3B11082A" w:rsidR="00116F81" w:rsidRDefault="004D414A" w:rsidP="00EC6DAC">
      <w:pPr>
        <w:pStyle w:val="Lijstalinea"/>
        <w:numPr>
          <w:ilvl w:val="1"/>
          <w:numId w:val="5"/>
        </w:numPr>
      </w:pPr>
      <w:r>
        <w:t xml:space="preserve">Als </w:t>
      </w:r>
      <w:r w:rsidR="00FC7D03">
        <w:t xml:space="preserve">gebruiker </w:t>
      </w:r>
      <w:r>
        <w:t xml:space="preserve">wil ik terug in mijn vragen kunnen gaan om mijn antwoorden </w:t>
      </w:r>
      <w:r w:rsidR="00DB59AC">
        <w:t xml:space="preserve">opnieuw te kunnen </w:t>
      </w:r>
      <w:r w:rsidR="00590E40">
        <w:t>inzien of aanpassen</w:t>
      </w:r>
      <w:r w:rsidR="00116F81">
        <w:t>.</w:t>
      </w:r>
    </w:p>
    <w:p w14:paraId="4F1F2168" w14:textId="5C1A8D75" w:rsidR="00C4463B" w:rsidRDefault="00787444" w:rsidP="00787444">
      <w:pPr>
        <w:pStyle w:val="Lijstalinea"/>
        <w:numPr>
          <w:ilvl w:val="1"/>
          <w:numId w:val="5"/>
        </w:numPr>
      </w:pPr>
      <w:r>
        <w:t xml:space="preserve">Als </w:t>
      </w:r>
      <w:r w:rsidR="00FC7D03">
        <w:t xml:space="preserve">gebruiker </w:t>
      </w:r>
      <w:r>
        <w:t>wil i</w:t>
      </w:r>
      <w:r w:rsidR="00E91678">
        <w:t>k</w:t>
      </w:r>
      <w:r>
        <w:t xml:space="preserve"> nadat alle vragen zijn </w:t>
      </w:r>
      <w:r w:rsidR="00C4463B">
        <w:t xml:space="preserve">ingevuld mijn antwoorden kunnen </w:t>
      </w:r>
      <w:r w:rsidR="00654075">
        <w:t>inleveren</w:t>
      </w:r>
      <w:r w:rsidR="00C4463B">
        <w:t xml:space="preserve"> zodat dit nagekeken kan worden.</w:t>
      </w:r>
    </w:p>
    <w:p w14:paraId="7851668C" w14:textId="0808ACA5" w:rsidR="00C4463B" w:rsidRDefault="00C4463B" w:rsidP="00C4463B">
      <w:pPr>
        <w:pStyle w:val="Lijstalinea"/>
        <w:numPr>
          <w:ilvl w:val="1"/>
          <w:numId w:val="5"/>
        </w:numPr>
      </w:pPr>
      <w:r>
        <w:t xml:space="preserve">Als </w:t>
      </w:r>
      <w:r w:rsidR="00E91678">
        <w:t xml:space="preserve">gebruiker </w:t>
      </w:r>
      <w:r>
        <w:t xml:space="preserve">wil ik </w:t>
      </w:r>
      <w:r w:rsidR="00654075">
        <w:t>na het inleveren</w:t>
      </w:r>
      <w:r>
        <w:t xml:space="preserve"> een overzicht kunnen zien zodat ik kan zien welke vragen goed of fout waren.</w:t>
      </w:r>
    </w:p>
    <w:p w14:paraId="72BF04AE" w14:textId="25236972" w:rsidR="00E91678" w:rsidRDefault="00E91678" w:rsidP="00E91678">
      <w:pPr>
        <w:pStyle w:val="Kop1"/>
        <w:numPr>
          <w:ilvl w:val="0"/>
          <w:numId w:val="0"/>
        </w:numPr>
      </w:pPr>
    </w:p>
    <w:p w14:paraId="5A90F2FC" w14:textId="05C68CB6" w:rsidR="00E91678" w:rsidRDefault="00E91678" w:rsidP="00E91678"/>
    <w:p w14:paraId="2D10C975" w14:textId="780D4ED7" w:rsidR="00E91678" w:rsidRDefault="00E91678" w:rsidP="00E91678"/>
    <w:p w14:paraId="319676EE" w14:textId="745D66CB" w:rsidR="00E91678" w:rsidRDefault="00E91678" w:rsidP="00E91678"/>
    <w:p w14:paraId="3E3D6DE3" w14:textId="55AD65EB" w:rsidR="00E91678" w:rsidRDefault="00E91678" w:rsidP="00E91678"/>
    <w:p w14:paraId="782BDB02" w14:textId="457DD87B" w:rsidR="00E91678" w:rsidRDefault="00E91678" w:rsidP="00E91678"/>
    <w:p w14:paraId="07E6D129" w14:textId="3CF2C9A4" w:rsidR="00E91678" w:rsidRDefault="00E91678" w:rsidP="00E91678"/>
    <w:p w14:paraId="492E77D0" w14:textId="16B73B3C" w:rsidR="00E91678" w:rsidRDefault="00E91678" w:rsidP="00E91678"/>
    <w:p w14:paraId="0E682A04" w14:textId="4D209E4A" w:rsidR="00E91678" w:rsidRDefault="00E91678" w:rsidP="00E91678"/>
    <w:p w14:paraId="7765579E" w14:textId="05DF4755" w:rsidR="00E91678" w:rsidRDefault="00E91678" w:rsidP="00E91678"/>
    <w:p w14:paraId="61C02FF7" w14:textId="24FCF764" w:rsidR="00E91678" w:rsidRDefault="00E91678" w:rsidP="00E91678"/>
    <w:p w14:paraId="17AB76F2" w14:textId="27FEDD8F" w:rsidR="00E91678" w:rsidRDefault="00E91678" w:rsidP="00E91678"/>
    <w:p w14:paraId="778680E6" w14:textId="7E0C0278" w:rsidR="00E91678" w:rsidRDefault="00E91678" w:rsidP="00E91678"/>
    <w:p w14:paraId="2DC7ACCE" w14:textId="603D3460" w:rsidR="00E91678" w:rsidRDefault="00E91678" w:rsidP="00E91678"/>
    <w:p w14:paraId="01EC2A2C" w14:textId="77777777" w:rsidR="00E91678" w:rsidRPr="00E91678" w:rsidRDefault="00E91678" w:rsidP="00E91678"/>
    <w:p w14:paraId="2038000C" w14:textId="73AA9911" w:rsidR="00A257DF" w:rsidRDefault="00F205B8" w:rsidP="002F11DC">
      <w:pPr>
        <w:pStyle w:val="Kop1"/>
      </w:pPr>
      <w:bookmarkStart w:id="3" w:name="_Toc53151141"/>
      <w:proofErr w:type="spellStart"/>
      <w:r>
        <w:lastRenderedPageBreak/>
        <w:t>Wireframe</w:t>
      </w:r>
      <w:bookmarkEnd w:id="3"/>
      <w:proofErr w:type="spellEnd"/>
    </w:p>
    <w:p w14:paraId="4CF6888B" w14:textId="008F662A" w:rsidR="00A85652" w:rsidRDefault="00062187">
      <w:r>
        <w:t xml:space="preserve">In dit </w:t>
      </w:r>
      <w:r w:rsidR="00305F1E">
        <w:t>hoofdstuk</w:t>
      </w:r>
      <w:r>
        <w:t xml:space="preserve"> </w:t>
      </w:r>
      <w:r w:rsidR="00AA1666">
        <w:t xml:space="preserve">wordt </w:t>
      </w:r>
      <w:proofErr w:type="spellStart"/>
      <w:r>
        <w:t>wireframes</w:t>
      </w:r>
      <w:proofErr w:type="spellEnd"/>
      <w:r w:rsidR="00AA1666">
        <w:t xml:space="preserve"> behandeld </w:t>
      </w:r>
      <w:r>
        <w:t>.</w:t>
      </w:r>
      <w:r w:rsidR="000D5E86">
        <w:t>Met</w:t>
      </w:r>
      <w:r>
        <w:t xml:space="preserve"> </w:t>
      </w:r>
      <w:r w:rsidR="000D5E86">
        <w:t>d</w:t>
      </w:r>
      <w:r>
        <w:t xml:space="preserve">e </w:t>
      </w:r>
      <w:proofErr w:type="spellStart"/>
      <w:r>
        <w:t>wireframes</w:t>
      </w:r>
      <w:proofErr w:type="spellEnd"/>
      <w:r>
        <w:t xml:space="preserve"> </w:t>
      </w:r>
      <w:r w:rsidR="00AA1666">
        <w:t xml:space="preserve">kan je zien hoe </w:t>
      </w:r>
      <w:r w:rsidR="001548B9">
        <w:t xml:space="preserve">de applicatie eruit komt te zien. Hierin worden </w:t>
      </w:r>
      <w:r w:rsidR="00F63162">
        <w:t>de kern element</w:t>
      </w:r>
      <w:r w:rsidR="00AB6617">
        <w:t>en</w:t>
      </w:r>
      <w:r w:rsidR="00F63162">
        <w:t xml:space="preserve"> geplaatst </w:t>
      </w:r>
      <w:r w:rsidR="00AB6617">
        <w:t>zodat de features van de applicatie weergegeven worden.</w:t>
      </w:r>
      <w:r w:rsidR="008A72D6">
        <w:t xml:space="preserve"> Ook koppelen we de User-</w:t>
      </w:r>
      <w:proofErr w:type="spellStart"/>
      <w:r w:rsidR="008A72D6">
        <w:t>stories</w:t>
      </w:r>
      <w:proofErr w:type="spellEnd"/>
      <w:r w:rsidR="008A72D6">
        <w:t xml:space="preserve"> in dit hoofdstuk aan de </w:t>
      </w:r>
      <w:proofErr w:type="spellStart"/>
      <w:r w:rsidR="008A72D6">
        <w:t>wireframes</w:t>
      </w:r>
      <w:proofErr w:type="spellEnd"/>
      <w:r w:rsidR="008A72D6">
        <w:t xml:space="preserve"> en </w:t>
      </w:r>
      <w:r w:rsidR="00A85652">
        <w:t>dit zal ook de user-</w:t>
      </w:r>
      <w:proofErr w:type="spellStart"/>
      <w:r w:rsidR="00A85652">
        <w:t>stories</w:t>
      </w:r>
      <w:proofErr w:type="spellEnd"/>
      <w:r w:rsidR="00A85652">
        <w:t xml:space="preserve"> verduidelijken.</w:t>
      </w:r>
    </w:p>
    <w:p w14:paraId="0FC15A34" w14:textId="5323AE0F" w:rsidR="00C2320C" w:rsidRDefault="00A85652" w:rsidP="006E3FF1">
      <w:pPr>
        <w:pStyle w:val="Kop2"/>
      </w:pPr>
      <w:bookmarkStart w:id="4" w:name="_Toc53151142"/>
      <w:r w:rsidRPr="006E3FF1">
        <w:t>Start van de applicatie</w:t>
      </w:r>
      <w:bookmarkEnd w:id="4"/>
    </w:p>
    <w:p w14:paraId="5D51C0BC" w14:textId="6F45E476" w:rsidR="001A6B9A" w:rsidRDefault="006D198D" w:rsidP="001A6B9A">
      <w:r>
        <w:t>De start van de applicatie</w:t>
      </w:r>
      <w:r w:rsidR="00FF762C">
        <w:t>. Zodra er naar de pagina met de HTML Quiz wordt genavigeerd krijgt de gebruiker het volgende de zien.</w:t>
      </w:r>
      <w:r w:rsidR="001A6B9A" w:rsidRPr="001A6B9A">
        <w:t xml:space="preserve"> </w:t>
      </w:r>
      <w:r w:rsidR="001A6B9A">
        <w:t xml:space="preserve">Gebruiker moet inloggen met zijn  naam en klas </w:t>
      </w:r>
    </w:p>
    <w:p w14:paraId="19B2040A" w14:textId="245BC29E" w:rsidR="001A6B9A" w:rsidRDefault="001A6B9A"/>
    <w:p w14:paraId="02961E2A" w14:textId="2983C625" w:rsidR="00F15F84" w:rsidRDefault="001A6B9A">
      <w:pPr>
        <w:rPr>
          <w:noProof/>
        </w:rPr>
      </w:pPr>
      <w:r w:rsidRPr="001A6B9A">
        <w:rPr>
          <w:noProof/>
        </w:rPr>
        <w:t xml:space="preserve"> </w:t>
      </w:r>
      <w:r w:rsidR="00D63CAB">
        <w:rPr>
          <w:noProof/>
        </w:rPr>
        <w:drawing>
          <wp:inline distT="0" distB="0" distL="0" distR="0" wp14:anchorId="47D30C55" wp14:editId="6F2AAC92">
            <wp:extent cx="2847975" cy="240413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66" t="13493" r="62442" b="10246"/>
                    <a:stretch/>
                  </pic:blipFill>
                  <pic:spPr bwMode="auto">
                    <a:xfrm>
                      <a:off x="0" y="0"/>
                      <a:ext cx="2857131" cy="241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C6E9" w14:textId="77777777" w:rsidR="00263E3E" w:rsidRDefault="00263E3E" w:rsidP="00263E3E">
      <w:pPr>
        <w:pStyle w:val="Kop3"/>
      </w:pPr>
      <w:bookmarkStart w:id="5" w:name="_Toc53151143"/>
      <w:r>
        <w:t>Koppeling user-</w:t>
      </w:r>
      <w:proofErr w:type="spellStart"/>
      <w:r>
        <w:t>stories</w:t>
      </w:r>
      <w:bookmarkEnd w:id="5"/>
      <w:proofErr w:type="spellEnd"/>
    </w:p>
    <w:p w14:paraId="3E8DC4C4" w14:textId="3D10C093" w:rsidR="00263E3E" w:rsidRDefault="00263E3E" w:rsidP="00263E3E">
      <w:pPr>
        <w:pStyle w:val="Lijstalinea"/>
        <w:numPr>
          <w:ilvl w:val="1"/>
          <w:numId w:val="5"/>
        </w:numPr>
      </w:pPr>
      <w:r>
        <w:t>Als gebruiker wil ik inloggen met naam en klas.</w:t>
      </w:r>
    </w:p>
    <w:p w14:paraId="72B0149D" w14:textId="3765C7B2" w:rsidR="00263E3E" w:rsidRDefault="00263E3E" w:rsidP="00263E3E">
      <w:pPr>
        <w:pStyle w:val="Lijstalinea"/>
        <w:numPr>
          <w:ilvl w:val="1"/>
          <w:numId w:val="5"/>
        </w:numPr>
      </w:pPr>
      <w:r>
        <w:t>Als gebruiker wil ik kiezen wat soort vragen komt</w:t>
      </w:r>
    </w:p>
    <w:p w14:paraId="56AAD912" w14:textId="77777777" w:rsidR="00263E3E" w:rsidRDefault="00263E3E">
      <w:r>
        <w:br w:type="page"/>
      </w:r>
    </w:p>
    <w:p w14:paraId="54A60F1D" w14:textId="77777777" w:rsidR="00263E3E" w:rsidRPr="00263E3E" w:rsidRDefault="00263E3E" w:rsidP="00263E3E"/>
    <w:p w14:paraId="25ACF2FD" w14:textId="5BA7135F" w:rsidR="006C6B29" w:rsidRDefault="006C6B29" w:rsidP="006E3FF1">
      <w:pPr>
        <w:pStyle w:val="Kop2"/>
      </w:pPr>
      <w:bookmarkStart w:id="6" w:name="_Toc53151144"/>
      <w:r w:rsidRPr="006E3FF1">
        <w:t xml:space="preserve">Antwoord </w:t>
      </w:r>
      <w:r w:rsidR="00146B1E">
        <w:t>Geven</w:t>
      </w:r>
      <w:bookmarkEnd w:id="6"/>
    </w:p>
    <w:p w14:paraId="4E743D7C" w14:textId="197D2AA2" w:rsidR="00F15F84" w:rsidRPr="00F15F84" w:rsidRDefault="00F15F84" w:rsidP="00F15F84">
      <w:r>
        <w:t>Het antwoord</w:t>
      </w:r>
      <w:r w:rsidR="007F356F">
        <w:t xml:space="preserve"> ingevuld scherm. Zodra de gebruiker op </w:t>
      </w:r>
      <w:r w:rsidR="009445A5">
        <w:t xml:space="preserve">de </w:t>
      </w:r>
      <w:r w:rsidR="001A6B9A">
        <w:t>rechthoek</w:t>
      </w:r>
      <w:r w:rsidR="00EF392C">
        <w:t xml:space="preserve"> met zwarte zijde </w:t>
      </w:r>
      <w:r w:rsidR="009445A5">
        <w:t xml:space="preserve"> dr</w:t>
      </w:r>
      <w:r w:rsidR="00EF392C">
        <w:t>ukt kan hij daar zijn antwoord typen</w:t>
      </w:r>
      <w:r w:rsidR="007F356F">
        <w:t xml:space="preserve">. </w:t>
      </w:r>
      <w:r w:rsidR="00EF392C">
        <w:t>Daarna kan hij naar volgende vraag</w:t>
      </w:r>
      <w:r w:rsidR="001A6B9A">
        <w:t>.</w:t>
      </w:r>
      <w:r w:rsidR="00EF392C">
        <w:t xml:space="preserve"> </w:t>
      </w:r>
    </w:p>
    <w:p w14:paraId="05D7FD4F" w14:textId="77777777" w:rsidR="00263E3E" w:rsidRDefault="00CA79BB">
      <w:r>
        <w:rPr>
          <w:noProof/>
        </w:rPr>
        <w:drawing>
          <wp:inline distT="0" distB="0" distL="0" distR="0" wp14:anchorId="2A455B53" wp14:editId="099B8018">
            <wp:extent cx="5553075" cy="276725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26" r="50310" b="4967"/>
                    <a:stretch/>
                  </pic:blipFill>
                  <pic:spPr bwMode="auto">
                    <a:xfrm>
                      <a:off x="0" y="0"/>
                      <a:ext cx="5573624" cy="277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D6B88" w14:textId="77777777" w:rsidR="00263E3E" w:rsidRDefault="00263E3E" w:rsidP="00263E3E">
      <w:pPr>
        <w:pStyle w:val="Kop3"/>
      </w:pPr>
      <w:bookmarkStart w:id="7" w:name="_Toc53151145"/>
      <w:r>
        <w:t>Koppeling user-</w:t>
      </w:r>
      <w:proofErr w:type="spellStart"/>
      <w:r>
        <w:t>stories</w:t>
      </w:r>
      <w:bookmarkEnd w:id="7"/>
      <w:proofErr w:type="spellEnd"/>
    </w:p>
    <w:p w14:paraId="24E6E4C2" w14:textId="77777777" w:rsidR="00263E3E" w:rsidRDefault="00263E3E" w:rsidP="00263E3E">
      <w:pPr>
        <w:pStyle w:val="Lijstalinea"/>
        <w:numPr>
          <w:ilvl w:val="1"/>
          <w:numId w:val="5"/>
        </w:numPr>
      </w:pPr>
      <w:r>
        <w:t xml:space="preserve">Als gebruiker wil ik kunnen antwoord geven aan vragen </w:t>
      </w:r>
    </w:p>
    <w:p w14:paraId="782A54E5" w14:textId="3A865BB5" w:rsidR="00263E3E" w:rsidRDefault="00263E3E" w:rsidP="00263E3E"/>
    <w:p w14:paraId="4F78F749" w14:textId="6EB37EC3" w:rsidR="00263E3E" w:rsidRDefault="00263E3E" w:rsidP="00263E3E"/>
    <w:p w14:paraId="7712F779" w14:textId="2DACC7E2" w:rsidR="00263E3E" w:rsidRDefault="00263E3E" w:rsidP="00263E3E"/>
    <w:p w14:paraId="587CE45E" w14:textId="4A51DDFD" w:rsidR="00263E3E" w:rsidRDefault="00263E3E" w:rsidP="00263E3E"/>
    <w:p w14:paraId="41BE05B5" w14:textId="31EDBF94" w:rsidR="00263E3E" w:rsidRDefault="00263E3E" w:rsidP="00263E3E"/>
    <w:p w14:paraId="08DB6DE8" w14:textId="6514084A" w:rsidR="00263E3E" w:rsidRDefault="00263E3E" w:rsidP="00263E3E"/>
    <w:p w14:paraId="4C8EE2C3" w14:textId="209E318D" w:rsidR="00263E3E" w:rsidRDefault="00263E3E" w:rsidP="00263E3E"/>
    <w:p w14:paraId="6FDFB879" w14:textId="74B4FA62" w:rsidR="00263E3E" w:rsidRDefault="00263E3E" w:rsidP="00263E3E"/>
    <w:p w14:paraId="5DF66854" w14:textId="510D398E" w:rsidR="00263E3E" w:rsidRDefault="00263E3E" w:rsidP="00263E3E"/>
    <w:p w14:paraId="0365CAAA" w14:textId="731C9992" w:rsidR="00263E3E" w:rsidRDefault="00263E3E" w:rsidP="00263E3E"/>
    <w:p w14:paraId="2B3C70A0" w14:textId="48B963E5" w:rsidR="00263E3E" w:rsidRDefault="00263E3E" w:rsidP="00263E3E"/>
    <w:p w14:paraId="0B3A23C2" w14:textId="507A7B9A" w:rsidR="00263E3E" w:rsidRDefault="00263E3E" w:rsidP="00263E3E"/>
    <w:p w14:paraId="05E4B0A5" w14:textId="31595A6C" w:rsidR="00263E3E" w:rsidRDefault="00263E3E" w:rsidP="00263E3E"/>
    <w:p w14:paraId="4BEEA8B7" w14:textId="77777777" w:rsidR="00263E3E" w:rsidRDefault="00263E3E" w:rsidP="00263E3E"/>
    <w:p w14:paraId="7C4DA1FE" w14:textId="0B07C37D" w:rsidR="00BE4B02" w:rsidRPr="001A6B9A" w:rsidRDefault="00263E3E">
      <w:r>
        <w:t xml:space="preserve"> </w:t>
      </w:r>
    </w:p>
    <w:p w14:paraId="1F6DACE6" w14:textId="331CE09E" w:rsidR="00BE4B02" w:rsidRDefault="006C6B29" w:rsidP="00BE4B02">
      <w:pPr>
        <w:pStyle w:val="Kop2"/>
      </w:pPr>
      <w:bookmarkStart w:id="8" w:name="_Toc53151146"/>
      <w:r w:rsidRPr="006E3FF1">
        <w:lastRenderedPageBreak/>
        <w:t>V</w:t>
      </w:r>
      <w:r w:rsidR="00EF392C">
        <w:t>orige</w:t>
      </w:r>
      <w:r w:rsidRPr="006E3FF1">
        <w:t xml:space="preserve"> vraag</w:t>
      </w:r>
      <w:bookmarkEnd w:id="8"/>
    </w:p>
    <w:p w14:paraId="16F3BFFC" w14:textId="19B7602C" w:rsidR="00BE4B02" w:rsidRDefault="008F2D17" w:rsidP="00BE4B02">
      <w:r>
        <w:t xml:space="preserve">Het </w:t>
      </w:r>
      <w:r w:rsidR="00263E3E">
        <w:t xml:space="preserve">Vorige </w:t>
      </w:r>
      <w:r>
        <w:t xml:space="preserve">vraag </w:t>
      </w:r>
      <w:r w:rsidR="00C47594">
        <w:t>scherm</w:t>
      </w:r>
      <w:r w:rsidR="00661185">
        <w:t xml:space="preserve">. Zodra de </w:t>
      </w:r>
      <w:r w:rsidR="00D926C6">
        <w:t xml:space="preserve">gebruiker op een vraag beland waarmee hij terug zou kunnen </w:t>
      </w:r>
      <w:r w:rsidR="00C35622">
        <w:t xml:space="preserve">naar de vorige vraag verschijnt de vorige vraag knop. Deze knop is niet zichtbaar bij de eerste </w:t>
      </w:r>
      <w:r w:rsidR="00053025">
        <w:t xml:space="preserve">vraag. </w:t>
      </w:r>
    </w:p>
    <w:p w14:paraId="22BF1EC0" w14:textId="17C2A37E" w:rsidR="00EF392C" w:rsidRPr="00BE4B02" w:rsidRDefault="002F16A2" w:rsidP="00BE4B02">
      <w:r>
        <w:rPr>
          <w:noProof/>
        </w:rPr>
        <w:drawing>
          <wp:inline distT="0" distB="0" distL="0" distR="0" wp14:anchorId="2106E1AE" wp14:editId="26CD03CA">
            <wp:extent cx="3562350" cy="1757426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211" r="50144" b="4969"/>
                    <a:stretch/>
                  </pic:blipFill>
                  <pic:spPr bwMode="auto">
                    <a:xfrm>
                      <a:off x="0" y="0"/>
                      <a:ext cx="3565898" cy="175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21B0" w14:textId="73A9F556" w:rsidR="00BE4B02" w:rsidRDefault="00BE4B02" w:rsidP="00BE4B02"/>
    <w:p w14:paraId="77C39CC9" w14:textId="507C2537" w:rsidR="00BE4B02" w:rsidRDefault="00BE4B02" w:rsidP="00BE4B02">
      <w:pPr>
        <w:pStyle w:val="Kop3"/>
      </w:pPr>
      <w:bookmarkStart w:id="9" w:name="_Toc53151147"/>
      <w:r>
        <w:t>Koppeling user-</w:t>
      </w:r>
      <w:proofErr w:type="spellStart"/>
      <w:r>
        <w:t>stories</w:t>
      </w:r>
      <w:bookmarkEnd w:id="9"/>
      <w:proofErr w:type="spellEnd"/>
    </w:p>
    <w:p w14:paraId="7AB2045E" w14:textId="77777777" w:rsidR="00BE4B02" w:rsidRDefault="00BE4B02" w:rsidP="00BE4B02">
      <w:r>
        <w:t>De volgende user-</w:t>
      </w:r>
      <w:proofErr w:type="spellStart"/>
      <w:r>
        <w:t>stories</w:t>
      </w:r>
      <w:proofErr w:type="spellEnd"/>
      <w:r>
        <w:t xml:space="preserve"> zijn gekoppeld aan dit scherm: </w:t>
      </w:r>
    </w:p>
    <w:p w14:paraId="1FE44D6E" w14:textId="22B986E8" w:rsidR="00BE4B02" w:rsidRDefault="00BE4B02" w:rsidP="00BE4B02">
      <w:pPr>
        <w:pStyle w:val="Lijstalinea"/>
        <w:numPr>
          <w:ilvl w:val="0"/>
          <w:numId w:val="5"/>
        </w:numPr>
      </w:pPr>
      <w:r>
        <w:t xml:space="preserve">Als </w:t>
      </w:r>
      <w:r w:rsidR="00EF392C">
        <w:t>gebruiker</w:t>
      </w:r>
      <w:r>
        <w:t xml:space="preserve"> wil ik na het invullen van een antwoord naar de </w:t>
      </w:r>
      <w:r w:rsidR="00263E3E">
        <w:t xml:space="preserve">vorige </w:t>
      </w:r>
      <w:r>
        <w:t>vraag kunnen navigeren</w:t>
      </w:r>
    </w:p>
    <w:p w14:paraId="147B340E" w14:textId="7DC5928E" w:rsidR="00BE4B02" w:rsidRDefault="00BE4B02" w:rsidP="00BE4B02">
      <w:pPr>
        <w:pStyle w:val="Lijstalinea"/>
        <w:numPr>
          <w:ilvl w:val="0"/>
          <w:numId w:val="5"/>
        </w:numPr>
      </w:pPr>
      <w:r>
        <w:t xml:space="preserve">Als </w:t>
      </w:r>
      <w:r w:rsidR="00EF392C">
        <w:t xml:space="preserve">gebruiker  </w:t>
      </w:r>
      <w:r>
        <w:t xml:space="preserve">wil ik terug </w:t>
      </w:r>
      <w:r w:rsidR="00263E3E">
        <w:t xml:space="preserve">naar </w:t>
      </w:r>
      <w:r>
        <w:t>mijn vragen kunnen gaan om mijn antwoorden opnieuw te kunnen in</w:t>
      </w:r>
      <w:r w:rsidR="00590E40">
        <w:t>zien of aanpassen</w:t>
      </w:r>
      <w:r>
        <w:t>.</w:t>
      </w:r>
    </w:p>
    <w:p w14:paraId="1F945995" w14:textId="028977F2" w:rsidR="00263E3E" w:rsidRDefault="00263E3E" w:rsidP="00263E3E"/>
    <w:p w14:paraId="6ECB3921" w14:textId="055BAC5E" w:rsidR="00263E3E" w:rsidRDefault="00263E3E" w:rsidP="00263E3E"/>
    <w:p w14:paraId="28F042A1" w14:textId="2438E1F9" w:rsidR="00263E3E" w:rsidRDefault="00263E3E" w:rsidP="00263E3E"/>
    <w:p w14:paraId="3541CBE0" w14:textId="38370F9E" w:rsidR="00263E3E" w:rsidRDefault="00263E3E" w:rsidP="00263E3E"/>
    <w:p w14:paraId="335EDF90" w14:textId="59B375DF" w:rsidR="00263E3E" w:rsidRDefault="00263E3E" w:rsidP="00263E3E"/>
    <w:p w14:paraId="54BDCEB1" w14:textId="10AF3E9C" w:rsidR="00263E3E" w:rsidRDefault="00263E3E" w:rsidP="00263E3E"/>
    <w:p w14:paraId="2E01A623" w14:textId="104F60CA" w:rsidR="00263E3E" w:rsidRDefault="00263E3E" w:rsidP="00263E3E"/>
    <w:p w14:paraId="5040D137" w14:textId="61A70EC9" w:rsidR="00263E3E" w:rsidRDefault="00263E3E" w:rsidP="00263E3E"/>
    <w:p w14:paraId="60EF0CC2" w14:textId="4DC96337" w:rsidR="00263E3E" w:rsidRDefault="00263E3E" w:rsidP="00263E3E"/>
    <w:p w14:paraId="41F00EAB" w14:textId="316FA039" w:rsidR="00263E3E" w:rsidRDefault="00263E3E" w:rsidP="00263E3E"/>
    <w:p w14:paraId="226265FA" w14:textId="685F96D0" w:rsidR="00263E3E" w:rsidRDefault="00263E3E" w:rsidP="00263E3E"/>
    <w:p w14:paraId="36298D35" w14:textId="2BD35D71" w:rsidR="002F16A2" w:rsidRDefault="002F16A2" w:rsidP="00263E3E"/>
    <w:p w14:paraId="66B48334" w14:textId="361A42D9" w:rsidR="002F16A2" w:rsidRDefault="002F16A2" w:rsidP="00263E3E"/>
    <w:p w14:paraId="28835A52" w14:textId="77777777" w:rsidR="002F16A2" w:rsidRDefault="002F16A2" w:rsidP="00263E3E"/>
    <w:p w14:paraId="71453767" w14:textId="076B5F9C" w:rsidR="00263E3E" w:rsidRDefault="00263E3E" w:rsidP="00263E3E"/>
    <w:p w14:paraId="3D3F9A72" w14:textId="77777777" w:rsidR="00263E3E" w:rsidRDefault="00263E3E" w:rsidP="00263E3E"/>
    <w:p w14:paraId="70C170A3" w14:textId="1F8776A9" w:rsidR="00263E3E" w:rsidRDefault="00263E3E" w:rsidP="00263E3E">
      <w:pPr>
        <w:pStyle w:val="Kop2"/>
      </w:pPr>
      <w:bookmarkStart w:id="10" w:name="_Toc53151148"/>
      <w:r w:rsidRPr="00263E3E">
        <w:lastRenderedPageBreak/>
        <w:t>Volgende vraag</w:t>
      </w:r>
      <w:bookmarkEnd w:id="10"/>
    </w:p>
    <w:p w14:paraId="6F893510" w14:textId="7570CF40" w:rsidR="00263E3E" w:rsidRDefault="00263E3E" w:rsidP="00263E3E">
      <w:r>
        <w:t xml:space="preserve">Het volgende vraag scherm. Waarmee hij volgende vraag kan zien </w:t>
      </w:r>
    </w:p>
    <w:p w14:paraId="2AE0076A" w14:textId="77777777" w:rsidR="00263E3E" w:rsidRPr="00263E3E" w:rsidRDefault="00263E3E" w:rsidP="00263E3E"/>
    <w:p w14:paraId="03AD137E" w14:textId="1BCD4185" w:rsidR="0030707D" w:rsidRPr="0030707D" w:rsidRDefault="002F16A2" w:rsidP="0030707D">
      <w:r>
        <w:rPr>
          <w:noProof/>
        </w:rPr>
        <w:drawing>
          <wp:inline distT="0" distB="0" distL="0" distR="0" wp14:anchorId="2C573B6C" wp14:editId="298F693D">
            <wp:extent cx="3562350" cy="1757426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211" r="50144" b="4969"/>
                    <a:stretch/>
                  </pic:blipFill>
                  <pic:spPr bwMode="auto">
                    <a:xfrm>
                      <a:off x="0" y="0"/>
                      <a:ext cx="3565898" cy="175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AAE03" w14:textId="2652B5F5" w:rsidR="00263E3E" w:rsidRDefault="00263E3E" w:rsidP="00263E3E">
      <w:pPr>
        <w:pStyle w:val="Kop3"/>
      </w:pPr>
      <w:bookmarkStart w:id="11" w:name="_Toc53151149"/>
      <w:r>
        <w:t>Koppeling user-</w:t>
      </w:r>
      <w:proofErr w:type="spellStart"/>
      <w:r>
        <w:t>stories</w:t>
      </w:r>
      <w:bookmarkEnd w:id="11"/>
      <w:proofErr w:type="spellEnd"/>
    </w:p>
    <w:p w14:paraId="4E1B3E10" w14:textId="77777777" w:rsidR="00263E3E" w:rsidRPr="00263E3E" w:rsidRDefault="00263E3E" w:rsidP="00263E3E"/>
    <w:p w14:paraId="38991E8D" w14:textId="4AF39CFF" w:rsidR="00263E3E" w:rsidRDefault="00263E3E" w:rsidP="00263E3E">
      <w:r>
        <w:t xml:space="preserve">Als gebruiker wil ik na het invullen van een antwoord naar de volgende vraag kunnen navigeren. </w:t>
      </w:r>
    </w:p>
    <w:p w14:paraId="75C5F413" w14:textId="0628BF49" w:rsidR="00B90EC1" w:rsidRDefault="00B90EC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43F1455" w14:textId="62FBDF49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3B1EEA0" w14:textId="4C4AF82B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31F566B" w14:textId="5FE1D99F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66699FA" w14:textId="1E2B979D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9643356" w14:textId="358DAFDC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7A06883" w14:textId="70A8359F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01DF739" w14:textId="71EE1E12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7049F77" w14:textId="10C55FFC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F00093B" w14:textId="44FA46C0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0790964" w14:textId="09EBEC33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AD10B50" w14:textId="5E221019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D07F2C" w14:textId="5D692225" w:rsidR="00263E3E" w:rsidRDefault="00263E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4FC3B4" w14:textId="291AB3F9" w:rsidR="002F16A2" w:rsidRDefault="002F16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07720E9" w14:textId="5BA17ADF" w:rsidR="002F16A2" w:rsidRDefault="002F16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CF391AE" w14:textId="1EE5DFDF" w:rsidR="002F16A2" w:rsidRDefault="002F16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3CA2036" w14:textId="77777777" w:rsidR="002F16A2" w:rsidRDefault="002F16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14343AC" w14:textId="58209A22" w:rsidR="002E4869" w:rsidRDefault="006C6B29" w:rsidP="002E4869">
      <w:pPr>
        <w:pStyle w:val="Kop2"/>
      </w:pPr>
      <w:bookmarkStart w:id="12" w:name="_Toc53151150"/>
      <w:r w:rsidRPr="006E3FF1">
        <w:lastRenderedPageBreak/>
        <w:t>Inleveren</w:t>
      </w:r>
      <w:bookmarkEnd w:id="12"/>
    </w:p>
    <w:p w14:paraId="4A541356" w14:textId="7BFC2793" w:rsidR="002E4869" w:rsidRDefault="00984F6E" w:rsidP="002E4869">
      <w:r>
        <w:t>Het inlever knop alleen zichtbaar bij laatste vraag</w:t>
      </w:r>
    </w:p>
    <w:p w14:paraId="0BBA0CCA" w14:textId="5E984E18" w:rsidR="00B90EC1" w:rsidRPr="002E4869" w:rsidRDefault="00984F6E" w:rsidP="002E4869">
      <w:r>
        <w:rPr>
          <w:noProof/>
        </w:rPr>
        <w:drawing>
          <wp:inline distT="0" distB="0" distL="0" distR="0" wp14:anchorId="13F8C484" wp14:editId="631418D3">
            <wp:extent cx="4356189" cy="2076450"/>
            <wp:effectExtent l="0" t="0" r="635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385" r="50144" b="6727"/>
                    <a:stretch/>
                  </pic:blipFill>
                  <pic:spPr bwMode="auto">
                    <a:xfrm>
                      <a:off x="0" y="0"/>
                      <a:ext cx="4362247" cy="207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6F14" w14:textId="4BE0345E" w:rsidR="006D198D" w:rsidRDefault="00B90EC1" w:rsidP="00B90EC1">
      <w:pPr>
        <w:pStyle w:val="Kop3"/>
      </w:pPr>
      <w:bookmarkStart w:id="13" w:name="_Toc53151151"/>
      <w:r>
        <w:t xml:space="preserve">Koppeling </w:t>
      </w:r>
      <w:r w:rsidR="004F6206">
        <w:t>user-</w:t>
      </w:r>
      <w:proofErr w:type="spellStart"/>
      <w:r w:rsidR="004F6206">
        <w:t>stories</w:t>
      </w:r>
      <w:bookmarkEnd w:id="13"/>
      <w:proofErr w:type="spellEnd"/>
    </w:p>
    <w:p w14:paraId="7345E777" w14:textId="6FD2C274" w:rsidR="004F6206" w:rsidRDefault="004F6206" w:rsidP="004F6206">
      <w:r>
        <w:t>De volgende user-</w:t>
      </w:r>
      <w:proofErr w:type="spellStart"/>
      <w:r>
        <w:t>stories</w:t>
      </w:r>
      <w:proofErr w:type="spellEnd"/>
      <w:r>
        <w:t xml:space="preserve"> zijn gekoppeld aan </w:t>
      </w:r>
      <w:r w:rsidR="00787444">
        <w:t>dit scherm:</w:t>
      </w:r>
    </w:p>
    <w:p w14:paraId="037AC15F" w14:textId="54188758" w:rsidR="003E5EF5" w:rsidRDefault="003E5EF5" w:rsidP="004F6206">
      <w:pPr>
        <w:pStyle w:val="Lijstalinea"/>
        <w:numPr>
          <w:ilvl w:val="0"/>
          <w:numId w:val="5"/>
        </w:numPr>
      </w:pPr>
      <w:r>
        <w:t xml:space="preserve">Als </w:t>
      </w:r>
      <w:r w:rsidR="00903F23">
        <w:t xml:space="preserve">gebruiker </w:t>
      </w:r>
      <w:r>
        <w:t>wil in nadat alle vragen zijn ingevuld mijn antwoorden kunnen inleveren zodat dit nagekeken kan worden.</w:t>
      </w:r>
    </w:p>
    <w:p w14:paraId="1CF40B1B" w14:textId="77777777" w:rsidR="00787444" w:rsidRPr="004F6206" w:rsidRDefault="00787444" w:rsidP="004F6206"/>
    <w:p w14:paraId="7E76CA20" w14:textId="537B4462" w:rsidR="00B57409" w:rsidRDefault="00B574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F59177" w14:textId="205FFF23" w:rsidR="0030707D" w:rsidRDefault="006D198D" w:rsidP="006E3FF1">
      <w:pPr>
        <w:pStyle w:val="Kop2"/>
      </w:pPr>
      <w:bookmarkStart w:id="14" w:name="_Toc53151152"/>
      <w:r>
        <w:lastRenderedPageBreak/>
        <w:t>Eindscherm</w:t>
      </w:r>
      <w:bookmarkEnd w:id="14"/>
    </w:p>
    <w:p w14:paraId="1DCB9BB6" w14:textId="20DC43EF" w:rsidR="00D87472" w:rsidRPr="00D87472" w:rsidRDefault="00D87472" w:rsidP="00D87472">
      <w:r>
        <w:t>Het eindscherm</w:t>
      </w:r>
      <w:r w:rsidR="00EB2C67">
        <w:t xml:space="preserve">. Zodra de </w:t>
      </w:r>
      <w:r w:rsidR="00903F23">
        <w:t xml:space="preserve">gebruiker </w:t>
      </w:r>
      <w:r w:rsidR="00EB2C67">
        <w:t>op inleveren heeft geklikt kan de gebruiker zijn resultaten bekijken.</w:t>
      </w:r>
    </w:p>
    <w:p w14:paraId="09067707" w14:textId="55A3F187" w:rsidR="006D198D" w:rsidRPr="006D198D" w:rsidRDefault="00984F6E" w:rsidP="006D198D">
      <w:r>
        <w:rPr>
          <w:noProof/>
        </w:rPr>
        <w:drawing>
          <wp:inline distT="0" distB="0" distL="0" distR="0" wp14:anchorId="0D759DEA" wp14:editId="6F4D2A94">
            <wp:extent cx="2847975" cy="1499870"/>
            <wp:effectExtent l="0" t="0" r="9525" b="508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626" r="50310"/>
                    <a:stretch/>
                  </pic:blipFill>
                  <pic:spPr bwMode="auto">
                    <a:xfrm>
                      <a:off x="0" y="0"/>
                      <a:ext cx="2847975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DACE1" w14:textId="77777777" w:rsidR="00EB2C67" w:rsidRDefault="00EB2C67" w:rsidP="00EB2C67">
      <w:pPr>
        <w:pStyle w:val="Kop3"/>
      </w:pPr>
      <w:bookmarkStart w:id="15" w:name="_Toc53151153"/>
      <w:r>
        <w:t>Koppeling user-</w:t>
      </w:r>
      <w:proofErr w:type="spellStart"/>
      <w:r>
        <w:t>stories</w:t>
      </w:r>
      <w:bookmarkEnd w:id="15"/>
      <w:proofErr w:type="spellEnd"/>
    </w:p>
    <w:p w14:paraId="11483CA4" w14:textId="77777777" w:rsidR="00EB2C67" w:rsidRDefault="00EB2C67" w:rsidP="00EB2C67">
      <w:r>
        <w:t>De volgende user-</w:t>
      </w:r>
      <w:proofErr w:type="spellStart"/>
      <w:r>
        <w:t>stories</w:t>
      </w:r>
      <w:proofErr w:type="spellEnd"/>
      <w:r>
        <w:t xml:space="preserve"> zijn gekoppeld aan dit scherm:</w:t>
      </w:r>
    </w:p>
    <w:p w14:paraId="43B131C3" w14:textId="25BFE42D" w:rsidR="00EB2C67" w:rsidRDefault="00EB2C67" w:rsidP="00EB2C67">
      <w:pPr>
        <w:pStyle w:val="Lijstalinea"/>
        <w:numPr>
          <w:ilvl w:val="0"/>
          <w:numId w:val="5"/>
        </w:numPr>
      </w:pPr>
      <w:r>
        <w:t xml:space="preserve">Als </w:t>
      </w:r>
      <w:r w:rsidR="00973C47">
        <w:t xml:space="preserve">gebruiker </w:t>
      </w:r>
      <w:r>
        <w:t>wil na het inleveren een overzicht kunnen zien zodat</w:t>
      </w:r>
      <w:r w:rsidR="00973C47">
        <w:t xml:space="preserve"> gebruiker</w:t>
      </w:r>
      <w:r>
        <w:t xml:space="preserve"> kan zien welke vragen goed of fout waren.</w:t>
      </w:r>
    </w:p>
    <w:p w14:paraId="1F669617" w14:textId="10E3EC07" w:rsidR="00A257DF" w:rsidRPr="006E3FF1" w:rsidRDefault="00A257DF" w:rsidP="00EB2C67">
      <w:r w:rsidRPr="006E3FF1">
        <w:br w:type="page"/>
      </w:r>
    </w:p>
    <w:p w14:paraId="3D98C001" w14:textId="77777777" w:rsidR="00A257DF" w:rsidRDefault="00F205B8" w:rsidP="00222411">
      <w:pPr>
        <w:pStyle w:val="Kop1"/>
      </w:pPr>
      <w:bookmarkStart w:id="16" w:name="_Toc53151154"/>
      <w:r>
        <w:lastRenderedPageBreak/>
        <w:t>Sitemap</w:t>
      </w:r>
      <w:bookmarkEnd w:id="16"/>
    </w:p>
    <w:p w14:paraId="280AC36D" w14:textId="144C7F5C" w:rsidR="00A257DF" w:rsidRDefault="0018379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7" w:name="_GoBack"/>
      <w:r>
        <w:rPr>
          <w:noProof/>
        </w:rPr>
        <w:drawing>
          <wp:inline distT="0" distB="0" distL="0" distR="0" wp14:anchorId="55BE9C26" wp14:editId="270F1046">
            <wp:extent cx="5815013" cy="35242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655" t="17012" r="5440" b="12593"/>
                    <a:stretch/>
                  </pic:blipFill>
                  <pic:spPr bwMode="auto">
                    <a:xfrm>
                      <a:off x="0" y="0"/>
                      <a:ext cx="5824153" cy="35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  <w:r w:rsidR="00A257DF">
        <w:br w:type="page"/>
      </w:r>
    </w:p>
    <w:p w14:paraId="3FF7F700" w14:textId="77777777" w:rsidR="00A257DF" w:rsidRDefault="00F205B8" w:rsidP="00222411">
      <w:pPr>
        <w:pStyle w:val="Kop1"/>
      </w:pPr>
      <w:bookmarkStart w:id="18" w:name="_Toc53151155"/>
      <w:proofErr w:type="spellStart"/>
      <w:r>
        <w:lastRenderedPageBreak/>
        <w:t>Mockup</w:t>
      </w:r>
      <w:bookmarkEnd w:id="18"/>
      <w:proofErr w:type="spellEnd"/>
    </w:p>
    <w:p w14:paraId="26CBA301" w14:textId="77777777" w:rsidR="00A257DF" w:rsidRDefault="00A257DF" w:rsidP="00A257DF"/>
    <w:p w14:paraId="6D391555" w14:textId="77777777" w:rsidR="00A257DF" w:rsidRDefault="00A257DF" w:rsidP="00A257DF"/>
    <w:p w14:paraId="41F45205" w14:textId="77777777" w:rsidR="00056AB7" w:rsidRPr="00056AB7" w:rsidRDefault="00056AB7" w:rsidP="00056AB7"/>
    <w:sectPr w:rsidR="00056AB7" w:rsidRPr="00056AB7" w:rsidSect="00A257DF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D5BEC" w14:textId="77777777" w:rsidR="00283640" w:rsidRDefault="00283640" w:rsidP="00A257DF">
      <w:pPr>
        <w:spacing w:after="0" w:line="240" w:lineRule="auto"/>
      </w:pPr>
      <w:r>
        <w:separator/>
      </w:r>
    </w:p>
  </w:endnote>
  <w:endnote w:type="continuationSeparator" w:id="0">
    <w:p w14:paraId="64564B44" w14:textId="77777777" w:rsidR="00283640" w:rsidRDefault="00283640" w:rsidP="00A25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D446A" w14:textId="77777777" w:rsidR="00960C76" w:rsidRDefault="00960C76" w:rsidP="00222411">
    <w:pPr>
      <w:pStyle w:val="Voettekst"/>
    </w:pPr>
    <w:r>
      <w:t>Klant: [KLANTNAAM]</w:t>
    </w:r>
    <w:r>
      <w:tab/>
      <w:t>ROC Mondriaan</w:t>
    </w:r>
    <w:r>
      <w:tab/>
    </w:r>
    <w:sdt>
      <w:sdtPr>
        <w:id w:val="-871072171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50568D0B" w14:textId="77777777" w:rsidR="00960C76" w:rsidRDefault="00960C76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3E692" w14:textId="77777777" w:rsidR="00283640" w:rsidRDefault="00283640" w:rsidP="00A257DF">
      <w:pPr>
        <w:spacing w:after="0" w:line="240" w:lineRule="auto"/>
      </w:pPr>
      <w:r>
        <w:separator/>
      </w:r>
    </w:p>
  </w:footnote>
  <w:footnote w:type="continuationSeparator" w:id="0">
    <w:p w14:paraId="7FEF7FB0" w14:textId="77777777" w:rsidR="00283640" w:rsidRDefault="00283640" w:rsidP="00A25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960D6" w14:textId="263FEA86" w:rsidR="00960C76" w:rsidRPr="003A0579" w:rsidRDefault="00960C76" w:rsidP="003A0579">
    <w:pPr>
      <w:pStyle w:val="Koptekst"/>
    </w:pPr>
    <w:r>
      <w:t>Functioneel Ontwerp</w:t>
    </w:r>
    <w:r>
      <w:tab/>
      <w:t>Ozan Can Kumcu</w:t>
    </w:r>
    <w:r>
      <w:tab/>
      <w:t>Project Javascript Quiz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E6718"/>
    <w:multiLevelType w:val="multilevel"/>
    <w:tmpl w:val="467447F0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  <w:rPr>
        <w:color w:val="2F5496" w:themeColor="accent1" w:themeShade="BF"/>
      </w:r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4C0EEC"/>
    <w:multiLevelType w:val="hybridMultilevel"/>
    <w:tmpl w:val="8544E1A6"/>
    <w:lvl w:ilvl="0" w:tplc="0F1878EE">
      <w:start w:val="1"/>
      <w:numFmt w:val="decimal"/>
      <w:pStyle w:val="Kopvaninhoudsopgave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113891"/>
    <w:multiLevelType w:val="hybridMultilevel"/>
    <w:tmpl w:val="0A9425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F4B2B"/>
    <w:multiLevelType w:val="hybridMultilevel"/>
    <w:tmpl w:val="F60004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13"/>
    <w:rsid w:val="0002660E"/>
    <w:rsid w:val="000502ED"/>
    <w:rsid w:val="00053025"/>
    <w:rsid w:val="00056AB7"/>
    <w:rsid w:val="00062187"/>
    <w:rsid w:val="000A3194"/>
    <w:rsid w:val="000A6C16"/>
    <w:rsid w:val="000B4D5C"/>
    <w:rsid w:val="000C1A0B"/>
    <w:rsid w:val="000D5E86"/>
    <w:rsid w:val="000F0D7E"/>
    <w:rsid w:val="0010286F"/>
    <w:rsid w:val="00116F81"/>
    <w:rsid w:val="00126F70"/>
    <w:rsid w:val="0014223B"/>
    <w:rsid w:val="00146B1E"/>
    <w:rsid w:val="00153DA3"/>
    <w:rsid w:val="001548B9"/>
    <w:rsid w:val="00183794"/>
    <w:rsid w:val="001A6B9A"/>
    <w:rsid w:val="001D4C53"/>
    <w:rsid w:val="001F0FF4"/>
    <w:rsid w:val="001F1B54"/>
    <w:rsid w:val="00222411"/>
    <w:rsid w:val="00263E3E"/>
    <w:rsid w:val="00267FD4"/>
    <w:rsid w:val="00283640"/>
    <w:rsid w:val="00292B5D"/>
    <w:rsid w:val="002E4869"/>
    <w:rsid w:val="002F11DC"/>
    <w:rsid w:val="002F16A2"/>
    <w:rsid w:val="00305F1E"/>
    <w:rsid w:val="0030707D"/>
    <w:rsid w:val="00313209"/>
    <w:rsid w:val="003703C3"/>
    <w:rsid w:val="003902D0"/>
    <w:rsid w:val="003A0579"/>
    <w:rsid w:val="003A3C15"/>
    <w:rsid w:val="003A3CCA"/>
    <w:rsid w:val="003E5EF5"/>
    <w:rsid w:val="0042491E"/>
    <w:rsid w:val="004D414A"/>
    <w:rsid w:val="004F6206"/>
    <w:rsid w:val="00503B63"/>
    <w:rsid w:val="00546CBA"/>
    <w:rsid w:val="0056778B"/>
    <w:rsid w:val="005773CF"/>
    <w:rsid w:val="00590E40"/>
    <w:rsid w:val="00594BF5"/>
    <w:rsid w:val="005950BB"/>
    <w:rsid w:val="005A1013"/>
    <w:rsid w:val="005A3E46"/>
    <w:rsid w:val="005B4DC6"/>
    <w:rsid w:val="005E666B"/>
    <w:rsid w:val="00611579"/>
    <w:rsid w:val="00654075"/>
    <w:rsid w:val="00661185"/>
    <w:rsid w:val="00681129"/>
    <w:rsid w:val="006843C1"/>
    <w:rsid w:val="006A3780"/>
    <w:rsid w:val="006B55A1"/>
    <w:rsid w:val="006C0102"/>
    <w:rsid w:val="006C6B29"/>
    <w:rsid w:val="006D198D"/>
    <w:rsid w:val="006E3FF1"/>
    <w:rsid w:val="006F503C"/>
    <w:rsid w:val="00785381"/>
    <w:rsid w:val="00787444"/>
    <w:rsid w:val="00793388"/>
    <w:rsid w:val="007A68DD"/>
    <w:rsid w:val="007B5018"/>
    <w:rsid w:val="007F356F"/>
    <w:rsid w:val="00802D6C"/>
    <w:rsid w:val="00806401"/>
    <w:rsid w:val="008A72D6"/>
    <w:rsid w:val="008F2D17"/>
    <w:rsid w:val="009025A6"/>
    <w:rsid w:val="00903F23"/>
    <w:rsid w:val="0093344D"/>
    <w:rsid w:val="009427AF"/>
    <w:rsid w:val="009445A5"/>
    <w:rsid w:val="009568A8"/>
    <w:rsid w:val="00960C76"/>
    <w:rsid w:val="00973C47"/>
    <w:rsid w:val="00984F6E"/>
    <w:rsid w:val="009A329B"/>
    <w:rsid w:val="00A257DF"/>
    <w:rsid w:val="00A60D6B"/>
    <w:rsid w:val="00A75CE6"/>
    <w:rsid w:val="00A85652"/>
    <w:rsid w:val="00A903C1"/>
    <w:rsid w:val="00AA1666"/>
    <w:rsid w:val="00AB6617"/>
    <w:rsid w:val="00AD41A2"/>
    <w:rsid w:val="00AD78C6"/>
    <w:rsid w:val="00AF08B5"/>
    <w:rsid w:val="00B47353"/>
    <w:rsid w:val="00B57409"/>
    <w:rsid w:val="00B61459"/>
    <w:rsid w:val="00B76220"/>
    <w:rsid w:val="00B90EC1"/>
    <w:rsid w:val="00BE4B02"/>
    <w:rsid w:val="00C2320C"/>
    <w:rsid w:val="00C35622"/>
    <w:rsid w:val="00C40C90"/>
    <w:rsid w:val="00C4463B"/>
    <w:rsid w:val="00C47594"/>
    <w:rsid w:val="00C83E6F"/>
    <w:rsid w:val="00C91E3D"/>
    <w:rsid w:val="00CA79BB"/>
    <w:rsid w:val="00CE6D12"/>
    <w:rsid w:val="00D312DE"/>
    <w:rsid w:val="00D63CAB"/>
    <w:rsid w:val="00D82411"/>
    <w:rsid w:val="00D87472"/>
    <w:rsid w:val="00D926C6"/>
    <w:rsid w:val="00DB59AC"/>
    <w:rsid w:val="00DC6DFC"/>
    <w:rsid w:val="00DC7E50"/>
    <w:rsid w:val="00E91678"/>
    <w:rsid w:val="00EA1131"/>
    <w:rsid w:val="00EB2C67"/>
    <w:rsid w:val="00EC6DAC"/>
    <w:rsid w:val="00EF392C"/>
    <w:rsid w:val="00F15F84"/>
    <w:rsid w:val="00F205B8"/>
    <w:rsid w:val="00F54C8A"/>
    <w:rsid w:val="00F63162"/>
    <w:rsid w:val="00F70932"/>
    <w:rsid w:val="00FC7D03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C433D6"/>
  <w15:chartTrackingRefBased/>
  <w15:docId w15:val="{40E6D5E0-CDF4-42E2-8070-F20E12422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2241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2241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22241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22241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2241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2241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2241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2241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2241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A257DF"/>
    <w:pPr>
      <w:spacing w:after="0" w:line="240" w:lineRule="auto"/>
    </w:pPr>
    <w:rPr>
      <w:rFonts w:eastAsiaTheme="minorEastAsia"/>
      <w:lang w:val="en-US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A257DF"/>
    <w:rPr>
      <w:rFonts w:eastAsiaTheme="minorEastAsia"/>
      <w:lang w:val="en-US"/>
    </w:rPr>
  </w:style>
  <w:style w:type="paragraph" w:styleId="Koptekst">
    <w:name w:val="header"/>
    <w:basedOn w:val="Standaard"/>
    <w:link w:val="Koptekst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257DF"/>
  </w:style>
  <w:style w:type="paragraph" w:styleId="Voettekst">
    <w:name w:val="footer"/>
    <w:basedOn w:val="Standaard"/>
    <w:link w:val="Voettekst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57DF"/>
  </w:style>
  <w:style w:type="character" w:customStyle="1" w:styleId="Kop1Char">
    <w:name w:val="Kop 1 Char"/>
    <w:basedOn w:val="Standaardalinea-lettertype"/>
    <w:link w:val="Kop1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54C8A"/>
    <w:pPr>
      <w:numPr>
        <w:numId w:val="2"/>
      </w:num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F54C8A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F54C8A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F54C8A"/>
    <w:rPr>
      <w:color w:val="0563C1" w:themeColor="hyperlink"/>
      <w:u w:val="single"/>
    </w:rPr>
  </w:style>
  <w:style w:type="character" w:styleId="Subtielebenadrukking">
    <w:name w:val="Subtle Emphasis"/>
    <w:basedOn w:val="Standaardalinea-lettertype"/>
    <w:uiPriority w:val="19"/>
    <w:qFormat/>
    <w:rsid w:val="00F54C8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F54C8A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0B4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B4D5C"/>
    <w:rPr>
      <w:rFonts w:ascii="Segoe UI" w:hAnsi="Segoe UI" w:cs="Segoe U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rsid w:val="00222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2224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2241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224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2241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224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224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opg3">
    <w:name w:val="toc 3"/>
    <w:basedOn w:val="Standaard"/>
    <w:next w:val="Standaard"/>
    <w:autoRedefine/>
    <w:uiPriority w:val="39"/>
    <w:unhideWhenUsed/>
    <w:rsid w:val="00292B5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rie\Downloads\OneDrive_1_08-07-2020\Functioneel%20Ontwer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</PublishDate>
  <Abstract>De productvision van de Klant </Abstract>
  <CompanyAddress>Den Haag</CompanyAddress>
  <CompanyPhone/>
  <CompanyFax/>
  <CompanyEmail>1K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3371F6EC632843AB6E810AF4A3BC7B" ma:contentTypeVersion="9" ma:contentTypeDescription="Een nieuw document maken." ma:contentTypeScope="" ma:versionID="314935671a7ed0443cecd893ea6bce89">
  <xsd:schema xmlns:xsd="http://www.w3.org/2001/XMLSchema" xmlns:xs="http://www.w3.org/2001/XMLSchema" xmlns:p="http://schemas.microsoft.com/office/2006/metadata/properties" xmlns:ns2="fd4092eb-adfe-4033-b17d-7369aaeea5ed" targetNamespace="http://schemas.microsoft.com/office/2006/metadata/properties" ma:root="true" ma:fieldsID="ec71f5beee92242c56836d81517bb1df" ns2:_="">
    <xsd:import namespace="fd4092eb-adfe-4033-b17d-7369aaeea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092eb-adfe-4033-b17d-7369aaeea5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1E7959-200A-46F5-B8E3-A31F6632CE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4092eb-adfe-4033-b17d-7369aaeea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6825A4-B743-4155-A502-62F05A93436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9656981-048F-4284-8989-603A95F5CDA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33C6E77-1BFC-4872-B85E-57F979B3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Functioneel Ontwerp Template</Template>
  <TotalTime>67</TotalTime>
  <Pages>11</Pages>
  <Words>726</Words>
  <Characters>3999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Behoefteanalyse</vt:lpstr>
      <vt:lpstr>Behoefteanalyse</vt:lpstr>
    </vt:vector>
  </TitlesOfParts>
  <Company>ROC Mondriaan</Company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Behoefteanalyse</dc:title>
  <dc:subject>Project Javascript Quiz</dc:subject>
  <dc:creator>R. Springer, M. van Linden</dc:creator>
  <cp:keywords/>
  <dc:description/>
  <cp:lastModifiedBy>Ozan Can Kumcu</cp:lastModifiedBy>
  <cp:revision>10</cp:revision>
  <cp:lastPrinted>2019-10-02T10:33:00Z</cp:lastPrinted>
  <dcterms:created xsi:type="dcterms:W3CDTF">2020-09-10T18:23:00Z</dcterms:created>
  <dcterms:modified xsi:type="dcterms:W3CDTF">2020-10-09T19:33:00Z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0x010100043371F6EC632843AB6E810AF4A3BC7B</vt:lpwstr>
  </property>
</Properties>
</file>